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638E69" w14:textId="16EA2E90" w:rsidR="00385D3D" w:rsidRPr="00157FD6" w:rsidRDefault="00385D3D" w:rsidP="00385D3D">
      <w:pPr>
        <w:pStyle w:val="Titel"/>
      </w:pPr>
      <w:r w:rsidRPr="00157FD6">
        <w:t>Detailbeschrieb IPA</w:t>
      </w:r>
    </w:p>
    <w:p w14:paraId="6148A3A3" w14:textId="7F1014D0" w:rsidR="00385D3D" w:rsidRPr="00157FD6" w:rsidRDefault="00385D3D" w:rsidP="00385D3D">
      <w:r w:rsidRPr="00157FD6">
        <w:t>Abgabe bei TAE am 0</w:t>
      </w:r>
      <w:r w:rsidR="00183897">
        <w:t>9</w:t>
      </w:r>
      <w:r w:rsidRPr="00157FD6">
        <w:t>.0</w:t>
      </w:r>
      <w:r w:rsidR="00B71CF2" w:rsidRPr="00157FD6">
        <w:t>3</w:t>
      </w:r>
      <w:r w:rsidRPr="00157FD6">
        <w:t>.2026</w:t>
      </w:r>
    </w:p>
    <w:p w14:paraId="0BC0B2BC" w14:textId="6D12D09A" w:rsidR="00385D3D" w:rsidRPr="00157FD6" w:rsidRDefault="00385D3D" w:rsidP="00BD2101">
      <w:pPr>
        <w:pStyle w:val="berschrift1"/>
      </w:pPr>
      <w:r w:rsidRPr="00157FD6">
        <w:t>Ausgangslage</w:t>
      </w:r>
    </w:p>
    <w:p w14:paraId="50594392" w14:textId="28184057" w:rsidR="00AA1E58" w:rsidRPr="00157FD6" w:rsidRDefault="005435C9" w:rsidP="00385D3D">
      <w:r w:rsidRPr="00157FD6">
        <w:t>Die Klixa</w:t>
      </w:r>
      <w:r w:rsidR="00A833A8" w:rsidRPr="00157FD6">
        <w:t xml:space="preserve">-BZ </w:t>
      </w:r>
      <w:r w:rsidR="00B71CF2" w:rsidRPr="00157FD6">
        <w:t>hat</w:t>
      </w:r>
      <w:r w:rsidRPr="00157FD6">
        <w:t xml:space="preserve">, </w:t>
      </w:r>
      <w:r w:rsidR="00B71CF2" w:rsidRPr="00157FD6">
        <w:t>in</w:t>
      </w:r>
      <w:r w:rsidR="00AA1E58" w:rsidRPr="00157FD6">
        <w:t>folge</w:t>
      </w:r>
      <w:r w:rsidRPr="00157FD6">
        <w:t xml:space="preserve"> exponentielle</w:t>
      </w:r>
      <w:r w:rsidR="00AA1E58" w:rsidRPr="00157FD6">
        <w:t>m</w:t>
      </w:r>
      <w:r w:rsidRPr="00157FD6">
        <w:t xml:space="preserve"> Wachstu</w:t>
      </w:r>
      <w:r w:rsidR="00AA1E58" w:rsidRPr="00157FD6">
        <w:t>m</w:t>
      </w:r>
      <w:r w:rsidRPr="00157FD6">
        <w:t xml:space="preserve"> der IT-Infrastruktur</w:t>
      </w:r>
      <w:r w:rsidR="00B71CF2" w:rsidRPr="00157FD6">
        <w:t xml:space="preserve">, in den letzten Jahren, </w:t>
      </w:r>
      <w:r w:rsidR="00DC3243" w:rsidRPr="00157FD6">
        <w:t>mehrere Monitorings</w:t>
      </w:r>
      <w:r w:rsidR="00B71CF2" w:rsidRPr="00157FD6">
        <w:t xml:space="preserve"> und Automatisierung </w:t>
      </w:r>
      <w:r w:rsidR="00DC3243" w:rsidRPr="00157FD6">
        <w:t xml:space="preserve">Tools </w:t>
      </w:r>
      <w:r w:rsidR="00864DCE" w:rsidRPr="00157FD6">
        <w:t>eingeführt</w:t>
      </w:r>
      <w:r w:rsidR="00EF27C4" w:rsidRPr="00157FD6">
        <w:t>. Die Systeme momentan in Nutzung verwenden unterschiedliche Protokollformate und werden nicht einheitlich gespeichert.</w:t>
      </w:r>
      <w:r w:rsidR="00685B46">
        <w:t xml:space="preserve"> </w:t>
      </w:r>
      <w:r w:rsidR="00EF27C4" w:rsidRPr="00157FD6">
        <w:t>Nach ISO/IEC</w:t>
      </w:r>
      <w:r w:rsidR="00017BF2" w:rsidRPr="00157FD6">
        <w:t xml:space="preserve"> 27001</w:t>
      </w:r>
      <w:r w:rsidR="00EF27C4" w:rsidRPr="00157FD6">
        <w:t xml:space="preserve"> </w:t>
      </w:r>
      <w:r w:rsidR="00AE373F">
        <w:t>(</w:t>
      </w:r>
      <w:hyperlink r:id="rId9" w:history="1">
        <w:r w:rsidR="00AE373F" w:rsidRPr="00AE373F">
          <w:rPr>
            <w:rStyle w:val="Hyperlink"/>
          </w:rPr>
          <w:t>A.8.15</w:t>
        </w:r>
      </w:hyperlink>
      <w:r w:rsidR="00AE373F">
        <w:t xml:space="preserve">) </w:t>
      </w:r>
      <w:r w:rsidR="00EF27C4" w:rsidRPr="00157FD6">
        <w:t xml:space="preserve">entspricht dies nicht den Anforderungen </w:t>
      </w:r>
      <w:r w:rsidR="00685B46">
        <w:t>für</w:t>
      </w:r>
      <w:r w:rsidR="00973E50" w:rsidRPr="00157FD6">
        <w:t xml:space="preserve"> </w:t>
      </w:r>
      <w:proofErr w:type="spellStart"/>
      <w:r w:rsidR="00973E50" w:rsidRPr="00157FD6">
        <w:t>Auditierbarkeit</w:t>
      </w:r>
      <w:proofErr w:type="spellEnd"/>
      <w:r w:rsidR="00973E50" w:rsidRPr="00157FD6">
        <w:t xml:space="preserve"> und Nachvollziehbarkeit. </w:t>
      </w:r>
    </w:p>
    <w:p w14:paraId="0956A8D0" w14:textId="7BBBAA5C" w:rsidR="00BD2101" w:rsidRDefault="00BD2101" w:rsidP="00BD2101">
      <w:pPr>
        <w:pStyle w:val="berschrift1"/>
      </w:pPr>
      <w:r w:rsidRPr="00157FD6">
        <w:t>Detaillierte Aufgabenstellung</w:t>
      </w:r>
    </w:p>
    <w:p w14:paraId="282C2CD7" w14:textId="24DBDE6A" w:rsidR="004E2962" w:rsidRDefault="004E2962" w:rsidP="004E2962">
      <w:r w:rsidRPr="00157FD6">
        <w:t>Ziel ist die Entwicklung eine</w:t>
      </w:r>
      <w:r>
        <w:t>r</w:t>
      </w:r>
      <w:r w:rsidRPr="00157FD6">
        <w:t xml:space="preserve"> einheitliche</w:t>
      </w:r>
      <w:r>
        <w:t>n</w:t>
      </w:r>
      <w:r w:rsidRPr="00157FD6">
        <w:t xml:space="preserve"> ISO konforme</w:t>
      </w:r>
      <w:r>
        <w:t>n</w:t>
      </w:r>
      <w:r w:rsidRPr="00157FD6">
        <w:t xml:space="preserve"> SIEM-Lösung, welche </w:t>
      </w:r>
      <w:r>
        <w:t>die</w:t>
      </w:r>
      <w:r w:rsidRPr="00157FD6">
        <w:t xml:space="preserve"> Erkennung von jeweiligen Fehlern sowie die Identifikation von Sicherheitsvorfällen deutlich beschleunigt. </w:t>
      </w:r>
      <w:r>
        <w:t xml:space="preserve"> </w:t>
      </w:r>
      <w:r w:rsidR="00AF28A5" w:rsidRPr="00AF28A5">
        <w:t>Eine SIEM-Lösung ist per definitionem ein Service, der Logs von sämtlichen Systemen einer Organisation zusammenführt.</w:t>
      </w:r>
      <w:r w:rsidR="00AF28A5">
        <w:t xml:space="preserve"> </w:t>
      </w:r>
      <w:r w:rsidR="00685B46">
        <w:t>Im Rahmen</w:t>
      </w:r>
      <w:r w:rsidR="00C033F5">
        <w:t xml:space="preserve"> dieser IPA wird </w:t>
      </w:r>
      <w:r w:rsidR="00685B46">
        <w:t xml:space="preserve">eine solche Applikation entwickelt und eingeführt.  </w:t>
      </w:r>
      <w:r w:rsidR="00AE373F">
        <w:t>Der Standard für dieses Projekt richtet sich nach ISO/IEC 27001 (</w:t>
      </w:r>
      <w:hyperlink r:id="rId10" w:history="1">
        <w:r w:rsidR="00AE373F" w:rsidRPr="00AE373F">
          <w:rPr>
            <w:rStyle w:val="Hyperlink"/>
          </w:rPr>
          <w:t>A.8.15</w:t>
        </w:r>
      </w:hyperlink>
      <w:r w:rsidR="00AE373F">
        <w:t xml:space="preserve">) welche hierbei die Vorlage für jegliche Bedingungen </w:t>
      </w:r>
      <w:r w:rsidR="00EF7EB5">
        <w:t>beschreiben</w:t>
      </w:r>
      <w:r w:rsidR="00EF7EB5">
        <w:t xml:space="preserve">. </w:t>
      </w:r>
      <w:r w:rsidR="00592CD2">
        <w:t>Jedoch wird für diese IPA die ISO-Anforderung</w:t>
      </w:r>
      <w:r w:rsidR="00EF7EB5">
        <w:t xml:space="preserve"> </w:t>
      </w:r>
      <w:r w:rsidR="00592CD2">
        <w:t>für die automatische</w:t>
      </w:r>
      <w:r w:rsidR="00EF7EB5">
        <w:t xml:space="preserve"> Analyse</w:t>
      </w:r>
      <w:r w:rsidR="00592CD2">
        <w:t xml:space="preserve"> von Protokollen nicht erwartet</w:t>
      </w:r>
      <w:r w:rsidR="00AE373F">
        <w:t xml:space="preserve">. </w:t>
      </w:r>
      <w:r w:rsidR="00EF7EB5">
        <w:t xml:space="preserve"> </w:t>
      </w:r>
    </w:p>
    <w:p w14:paraId="3B23D481" w14:textId="77777777" w:rsidR="00AE373F" w:rsidRPr="004E2962" w:rsidRDefault="00AE373F" w:rsidP="004E2962"/>
    <w:p w14:paraId="4022F779" w14:textId="011912A0" w:rsidR="008E5586" w:rsidRPr="00157FD6" w:rsidRDefault="008E5586" w:rsidP="008E5586">
      <w:pPr>
        <w:pStyle w:val="berschrift2"/>
      </w:pPr>
      <w:r w:rsidRPr="00157FD6">
        <w:t>Konzeptionierung</w:t>
      </w:r>
    </w:p>
    <w:p w14:paraId="650B71E9" w14:textId="55DB744D" w:rsidR="008E5586" w:rsidRPr="00157FD6" w:rsidRDefault="008E5586" w:rsidP="00D63DE7">
      <w:pPr>
        <w:pStyle w:val="Listenabsatz"/>
        <w:numPr>
          <w:ilvl w:val="0"/>
          <w:numId w:val="35"/>
        </w:numPr>
      </w:pPr>
      <w:r w:rsidRPr="00157FD6">
        <w:t xml:space="preserve">Klassendiagramm </w:t>
      </w:r>
      <w:r w:rsidR="00D63DE7" w:rsidRPr="00157FD6">
        <w:t xml:space="preserve">und </w:t>
      </w:r>
      <w:r w:rsidR="004E3068" w:rsidRPr="00157FD6">
        <w:t>ER</w:t>
      </w:r>
      <w:r w:rsidR="00356023" w:rsidRPr="00157FD6">
        <w:t>M</w:t>
      </w:r>
    </w:p>
    <w:p w14:paraId="3DAD05F7" w14:textId="4BFEEF9F" w:rsidR="00A23C97" w:rsidRPr="00157FD6" w:rsidRDefault="00A23C97" w:rsidP="00A23C97">
      <w:pPr>
        <w:pStyle w:val="Listenabsatz"/>
        <w:numPr>
          <w:ilvl w:val="1"/>
          <w:numId w:val="35"/>
        </w:numPr>
      </w:pPr>
      <w:r w:rsidRPr="00157FD6">
        <w:t>Definition von allen</w:t>
      </w:r>
      <w:r w:rsidR="00356023" w:rsidRPr="00157FD6">
        <w:t xml:space="preserve"> Tabellen, Attributen,</w:t>
      </w:r>
      <w:r w:rsidRPr="00157FD6">
        <w:t xml:space="preserve"> Klassen und Methoden</w:t>
      </w:r>
    </w:p>
    <w:p w14:paraId="0329C6D9" w14:textId="4C5C752C" w:rsidR="00356023" w:rsidRPr="00157FD6" w:rsidRDefault="00356023" w:rsidP="005C5E4A">
      <w:pPr>
        <w:pStyle w:val="Listenabsatz"/>
        <w:numPr>
          <w:ilvl w:val="1"/>
          <w:numId w:val="35"/>
        </w:numPr>
      </w:pPr>
      <w:r w:rsidRPr="00157FD6">
        <w:t>Beziehungen aufzeichnen</w:t>
      </w:r>
    </w:p>
    <w:p w14:paraId="04611B4A" w14:textId="3795C33D" w:rsidR="00D63DE7" w:rsidRPr="00157FD6" w:rsidRDefault="00D63DE7" w:rsidP="00D63DE7">
      <w:pPr>
        <w:pStyle w:val="Listenabsatz"/>
        <w:numPr>
          <w:ilvl w:val="0"/>
          <w:numId w:val="35"/>
        </w:numPr>
      </w:pPr>
      <w:r w:rsidRPr="00157FD6">
        <w:t>Integrationskonzept erarbeiten</w:t>
      </w:r>
    </w:p>
    <w:p w14:paraId="64BD9280" w14:textId="3BC8C4F0" w:rsidR="003F46D5" w:rsidRPr="00157FD6" w:rsidRDefault="00B53955" w:rsidP="003F46D5">
      <w:pPr>
        <w:pStyle w:val="Listenabsatz"/>
        <w:numPr>
          <w:ilvl w:val="1"/>
          <w:numId w:val="35"/>
        </w:numPr>
      </w:pPr>
      <w:r w:rsidRPr="00157FD6">
        <w:t>A</w:t>
      </w:r>
      <w:r w:rsidR="003F46D5" w:rsidRPr="00157FD6">
        <w:t xml:space="preserve">lle </w:t>
      </w:r>
      <w:r w:rsidR="00C00D13" w:rsidRPr="00C00D13">
        <w:t xml:space="preserve">Nachbarelementen </w:t>
      </w:r>
      <w:r w:rsidR="003F46D5" w:rsidRPr="00157FD6">
        <w:t>und Datenflüsse</w:t>
      </w:r>
      <w:r w:rsidRPr="00157FD6">
        <w:t xml:space="preserve"> einzeichnen</w:t>
      </w:r>
    </w:p>
    <w:p w14:paraId="30E87773" w14:textId="1F2ACF81" w:rsidR="00B53955" w:rsidRPr="00157FD6" w:rsidRDefault="00B53955" w:rsidP="003F46D5">
      <w:pPr>
        <w:pStyle w:val="Listenabsatz"/>
        <w:numPr>
          <w:ilvl w:val="1"/>
          <w:numId w:val="35"/>
        </w:numPr>
      </w:pPr>
      <w:r w:rsidRPr="00157FD6">
        <w:t>Kontextdiagramm definieren</w:t>
      </w:r>
    </w:p>
    <w:p w14:paraId="6D2CCEA7" w14:textId="0E173C4D" w:rsidR="00344BBB" w:rsidRPr="00157FD6" w:rsidRDefault="00D63DE7" w:rsidP="00344BBB">
      <w:pPr>
        <w:pStyle w:val="Listenabsatz"/>
        <w:numPr>
          <w:ilvl w:val="0"/>
          <w:numId w:val="35"/>
        </w:numPr>
      </w:pPr>
      <w:r w:rsidRPr="00157FD6">
        <w:t xml:space="preserve">Testkonzept </w:t>
      </w:r>
    </w:p>
    <w:p w14:paraId="219F5F99" w14:textId="77777777" w:rsidR="001E27ED" w:rsidRDefault="001E27ED" w:rsidP="001E27ED">
      <w:pPr>
        <w:pStyle w:val="Listenabsatz"/>
        <w:numPr>
          <w:ilvl w:val="1"/>
          <w:numId w:val="35"/>
        </w:numPr>
      </w:pPr>
      <w:r w:rsidRPr="001E27ED">
        <w:t>Definition von Testzielen, Testobjekten und Testarten (Unit-Tests, Integrationstests, E2E-Tests, Performance- und Security-Tests)</w:t>
      </w:r>
    </w:p>
    <w:p w14:paraId="4244CD9F" w14:textId="64C38AB6" w:rsidR="001E27ED" w:rsidRDefault="001E27ED" w:rsidP="001E27ED">
      <w:pPr>
        <w:pStyle w:val="Listenabsatz"/>
        <w:numPr>
          <w:ilvl w:val="1"/>
          <w:numId w:val="35"/>
        </w:numPr>
      </w:pPr>
      <w:r w:rsidRPr="001E27ED">
        <w:t>Festlegung der Testabdeckung für kritische Workflows</w:t>
      </w:r>
    </w:p>
    <w:p w14:paraId="2D2B84AB" w14:textId="283C052D" w:rsidR="00D63DE7" w:rsidRPr="00157FD6" w:rsidRDefault="00B53955" w:rsidP="001E27ED">
      <w:pPr>
        <w:pStyle w:val="Listenabsatz"/>
        <w:numPr>
          <w:ilvl w:val="0"/>
          <w:numId w:val="35"/>
        </w:numPr>
      </w:pPr>
      <w:r w:rsidRPr="00157FD6">
        <w:t>Sicherheitskonzept</w:t>
      </w:r>
    </w:p>
    <w:p w14:paraId="51AF133C" w14:textId="200FE66D" w:rsidR="00B53955" w:rsidRPr="00157FD6" w:rsidRDefault="00B53955" w:rsidP="00B53955">
      <w:pPr>
        <w:pStyle w:val="Listenabsatz"/>
        <w:numPr>
          <w:ilvl w:val="1"/>
          <w:numId w:val="35"/>
        </w:numPr>
      </w:pPr>
      <w:r w:rsidRPr="00157FD6">
        <w:t>Berechtigung für externen Zugriff</w:t>
      </w:r>
    </w:p>
    <w:p w14:paraId="2FFA6094" w14:textId="138C8A2E" w:rsidR="00B53955" w:rsidRPr="00157FD6" w:rsidRDefault="00B53955" w:rsidP="00B53955">
      <w:pPr>
        <w:pStyle w:val="Listenabsatz"/>
        <w:numPr>
          <w:ilvl w:val="1"/>
          <w:numId w:val="35"/>
        </w:numPr>
      </w:pPr>
      <w:r w:rsidRPr="00157FD6">
        <w:t>Risiken beurteilen und definieren</w:t>
      </w:r>
    </w:p>
    <w:p w14:paraId="2C287D6D" w14:textId="01DBB8C6" w:rsidR="00B53955" w:rsidRPr="00157FD6" w:rsidRDefault="00B53955" w:rsidP="00B53955">
      <w:pPr>
        <w:pStyle w:val="Listenabsatz"/>
        <w:numPr>
          <w:ilvl w:val="1"/>
          <w:numId w:val="35"/>
        </w:numPr>
      </w:pPr>
      <w:r w:rsidRPr="00157FD6">
        <w:t xml:space="preserve">Festlegung der </w:t>
      </w:r>
      <w:r w:rsidR="00AF28A5" w:rsidRPr="00AF28A5">
        <w:t xml:space="preserve">Massnahmen </w:t>
      </w:r>
      <w:r w:rsidRPr="00157FD6">
        <w:t>für Informationssicherheit (ISDS)</w:t>
      </w:r>
    </w:p>
    <w:p w14:paraId="682140D5" w14:textId="779E28EC" w:rsidR="00D63DE7" w:rsidRPr="00157FD6" w:rsidRDefault="00D63DE7" w:rsidP="008E5586">
      <w:pPr>
        <w:pStyle w:val="Listenabsatz"/>
        <w:numPr>
          <w:ilvl w:val="0"/>
          <w:numId w:val="35"/>
        </w:numPr>
      </w:pPr>
      <w:r w:rsidRPr="00157FD6">
        <w:t>Einführungskonzept</w:t>
      </w:r>
    </w:p>
    <w:p w14:paraId="1E1A7B14" w14:textId="74EC84C9" w:rsidR="00B53955" w:rsidRPr="00157FD6" w:rsidRDefault="00B53955" w:rsidP="00B53955">
      <w:pPr>
        <w:pStyle w:val="Listenabsatz"/>
        <w:numPr>
          <w:ilvl w:val="1"/>
          <w:numId w:val="35"/>
        </w:numPr>
      </w:pPr>
      <w:r w:rsidRPr="00157FD6">
        <w:t>Definition für d</w:t>
      </w:r>
      <w:r w:rsidR="00C00D13">
        <w:t>en Implementierungsvorgang</w:t>
      </w:r>
      <w:r w:rsidRPr="00157FD6">
        <w:t xml:space="preserve"> und die Einführungsmassnahmen </w:t>
      </w:r>
    </w:p>
    <w:p w14:paraId="04668582" w14:textId="749C52AA" w:rsidR="004E3068" w:rsidRPr="00157FD6" w:rsidRDefault="00B53955" w:rsidP="008E5586">
      <w:pPr>
        <w:pStyle w:val="Listenabsatz"/>
        <w:numPr>
          <w:ilvl w:val="0"/>
          <w:numId w:val="35"/>
        </w:numPr>
      </w:pPr>
      <w:r w:rsidRPr="00157FD6">
        <w:t>Mockups/</w:t>
      </w:r>
      <w:r w:rsidR="004E3068" w:rsidRPr="00157FD6">
        <w:t>Wireframes</w:t>
      </w:r>
    </w:p>
    <w:p w14:paraId="0E3CEF64" w14:textId="6FECA16A" w:rsidR="00D63DE7" w:rsidRPr="00157FD6" w:rsidRDefault="007A021F" w:rsidP="00D63DE7">
      <w:pPr>
        <w:pStyle w:val="Listenabsatz"/>
        <w:numPr>
          <w:ilvl w:val="1"/>
          <w:numId w:val="35"/>
        </w:numPr>
      </w:pPr>
      <w:r w:rsidRPr="00157FD6">
        <w:t>Konzeptionierung</w:t>
      </w:r>
      <w:r w:rsidR="00B53955" w:rsidRPr="00157FD6">
        <w:t xml:space="preserve"> der UI und ihre Spezifikationen</w:t>
      </w:r>
    </w:p>
    <w:p w14:paraId="227E4085" w14:textId="6FCB27C8" w:rsidR="00D63DE7" w:rsidRPr="00157FD6" w:rsidRDefault="00D63DE7" w:rsidP="00D63DE7">
      <w:pPr>
        <w:pStyle w:val="berschrift2"/>
      </w:pPr>
      <w:r w:rsidRPr="00157FD6">
        <w:lastRenderedPageBreak/>
        <w:t>Umsetzung</w:t>
      </w:r>
    </w:p>
    <w:p w14:paraId="5E910FFA" w14:textId="0E7BEC6B" w:rsidR="00FC7D35" w:rsidRPr="00157FD6" w:rsidRDefault="00FC7D35" w:rsidP="00FC7D35">
      <w:pPr>
        <w:pStyle w:val="Listenabsatz"/>
        <w:numPr>
          <w:ilvl w:val="0"/>
          <w:numId w:val="40"/>
        </w:numPr>
      </w:pPr>
      <w:r w:rsidRPr="00157FD6">
        <w:t>Erstellen von Unit-Tests (TDD)</w:t>
      </w:r>
    </w:p>
    <w:p w14:paraId="02A15F00" w14:textId="4DD1D270" w:rsidR="00FC7D35" w:rsidRPr="00157FD6" w:rsidRDefault="00FC7D35" w:rsidP="00FC7D35">
      <w:pPr>
        <w:pStyle w:val="Listenabsatz"/>
        <w:numPr>
          <w:ilvl w:val="1"/>
          <w:numId w:val="40"/>
        </w:numPr>
      </w:pPr>
      <w:r w:rsidRPr="00157FD6">
        <w:t>E2E-Tests für kritische Workflows implementieren</w:t>
      </w:r>
    </w:p>
    <w:p w14:paraId="5C149FE2" w14:textId="11A50444" w:rsidR="00FC7D35" w:rsidRPr="00157FD6" w:rsidRDefault="00FC7D35" w:rsidP="00FC7D35">
      <w:pPr>
        <w:pStyle w:val="Listenabsatz"/>
        <w:numPr>
          <w:ilvl w:val="1"/>
          <w:numId w:val="40"/>
        </w:numPr>
      </w:pPr>
      <w:r w:rsidRPr="00157FD6">
        <w:t xml:space="preserve">Integrationstests schreiben </w:t>
      </w:r>
    </w:p>
    <w:p w14:paraId="605FB4F2" w14:textId="36CF14AD" w:rsidR="00FC7D35" w:rsidRPr="00157FD6" w:rsidRDefault="00FC7D35" w:rsidP="00FC7D35">
      <w:pPr>
        <w:pStyle w:val="Listenabsatz"/>
        <w:numPr>
          <w:ilvl w:val="1"/>
          <w:numId w:val="40"/>
        </w:numPr>
      </w:pPr>
      <w:r w:rsidRPr="00157FD6">
        <w:t>Performance-Tests und Security-Tests (SAST/DAST) schreiben</w:t>
      </w:r>
    </w:p>
    <w:p w14:paraId="6FCC401F" w14:textId="670F546B" w:rsidR="009421D9" w:rsidRPr="00157FD6" w:rsidRDefault="009421D9" w:rsidP="009421D9">
      <w:pPr>
        <w:pStyle w:val="Listenabsatz"/>
        <w:numPr>
          <w:ilvl w:val="0"/>
          <w:numId w:val="40"/>
        </w:numPr>
      </w:pPr>
      <w:r w:rsidRPr="00157FD6">
        <w:t xml:space="preserve">Implementierung </w:t>
      </w:r>
      <w:r w:rsidR="001E27ED">
        <w:t>von</w:t>
      </w:r>
      <w:r w:rsidRPr="00157FD6">
        <w:t xml:space="preserve"> </w:t>
      </w:r>
    </w:p>
    <w:p w14:paraId="0246DFA2" w14:textId="64C0F133" w:rsidR="009421D9" w:rsidRPr="00157FD6" w:rsidRDefault="009421D9" w:rsidP="009421D9">
      <w:pPr>
        <w:pStyle w:val="Listenabsatz"/>
        <w:numPr>
          <w:ilvl w:val="1"/>
          <w:numId w:val="40"/>
        </w:numPr>
      </w:pPr>
      <w:proofErr w:type="spellStart"/>
      <w:r w:rsidRPr="00157FD6">
        <w:t>Dependency</w:t>
      </w:r>
      <w:proofErr w:type="spellEnd"/>
      <w:r w:rsidRPr="00157FD6">
        <w:t xml:space="preserve"> Injection Logik </w:t>
      </w:r>
    </w:p>
    <w:p w14:paraId="542542F2" w14:textId="295B6D82" w:rsidR="009421D9" w:rsidRPr="00157FD6" w:rsidRDefault="00084BE9" w:rsidP="009421D9">
      <w:pPr>
        <w:pStyle w:val="Listenabsatz"/>
        <w:numPr>
          <w:ilvl w:val="1"/>
          <w:numId w:val="40"/>
        </w:numPr>
      </w:pPr>
      <w:r w:rsidRPr="00157FD6">
        <w:t xml:space="preserve">Helper Methoden </w:t>
      </w:r>
    </w:p>
    <w:p w14:paraId="43A5C56C" w14:textId="2A95C023" w:rsidR="00084BE9" w:rsidRPr="00157FD6" w:rsidRDefault="009421D9" w:rsidP="009421D9">
      <w:pPr>
        <w:pStyle w:val="Listenabsatz"/>
        <w:numPr>
          <w:ilvl w:val="1"/>
          <w:numId w:val="40"/>
        </w:numPr>
      </w:pPr>
      <w:r w:rsidRPr="00157FD6">
        <w:t xml:space="preserve">Klassen und Methoden </w:t>
      </w:r>
      <w:r w:rsidR="001E27ED">
        <w:t>gemäss</w:t>
      </w:r>
      <w:r w:rsidRPr="00157FD6">
        <w:t xml:space="preserve"> Dokumentation</w:t>
      </w:r>
    </w:p>
    <w:p w14:paraId="4532FC0B" w14:textId="528C9FDE" w:rsidR="009421D9" w:rsidRPr="00157FD6" w:rsidRDefault="003F3FC7" w:rsidP="009421D9">
      <w:pPr>
        <w:pStyle w:val="Listenabsatz"/>
        <w:numPr>
          <w:ilvl w:val="1"/>
          <w:numId w:val="40"/>
        </w:numPr>
      </w:pPr>
      <w:proofErr w:type="spellStart"/>
      <w:r w:rsidRPr="00157FD6">
        <w:t>OpenAPI</w:t>
      </w:r>
      <w:proofErr w:type="spellEnd"/>
      <w:r w:rsidR="001E27ED">
        <w:t>-Bibliothek</w:t>
      </w:r>
      <w:r w:rsidRPr="00157FD6">
        <w:t xml:space="preserve"> </w:t>
      </w:r>
      <w:r w:rsidR="009421D9" w:rsidRPr="00157FD6">
        <w:t xml:space="preserve"> </w:t>
      </w:r>
    </w:p>
    <w:p w14:paraId="0646F5F6" w14:textId="33D21DFC" w:rsidR="00FC7D35" w:rsidRPr="00157FD6" w:rsidRDefault="009421D9" w:rsidP="00FC7D35">
      <w:pPr>
        <w:pStyle w:val="Listenabsatz"/>
        <w:numPr>
          <w:ilvl w:val="0"/>
          <w:numId w:val="40"/>
        </w:numPr>
      </w:pPr>
      <w:r w:rsidRPr="00157FD6">
        <w:t>Erstellen der ORM-Klasse</w:t>
      </w:r>
    </w:p>
    <w:p w14:paraId="57EA9081" w14:textId="00CB68D1" w:rsidR="006A10EE" w:rsidRPr="00157FD6" w:rsidRDefault="009421D9" w:rsidP="006A10EE">
      <w:pPr>
        <w:pStyle w:val="Listenabsatz"/>
        <w:numPr>
          <w:ilvl w:val="1"/>
          <w:numId w:val="40"/>
        </w:numPr>
      </w:pPr>
      <w:r w:rsidRPr="00157FD6">
        <w:t>Programmierung der Datenbank nach ERM</w:t>
      </w:r>
    </w:p>
    <w:p w14:paraId="128011A1" w14:textId="55F25B4E" w:rsidR="00674DAB" w:rsidRPr="00157FD6" w:rsidRDefault="00674DAB" w:rsidP="005C5E4A">
      <w:pPr>
        <w:pStyle w:val="berschrift2"/>
      </w:pPr>
      <w:r w:rsidRPr="00157FD6">
        <w:t>Abgrenzung</w:t>
      </w:r>
    </w:p>
    <w:p w14:paraId="6C27308D" w14:textId="77777777" w:rsidR="001E27ED" w:rsidRDefault="001E27ED" w:rsidP="001E27ED">
      <w:r w:rsidRPr="001E27ED">
        <w:t>Nicht Bestandteil der Aufgabenstellung ist:</w:t>
      </w:r>
    </w:p>
    <w:p w14:paraId="209ADE8A" w14:textId="047909B8" w:rsidR="001E27ED" w:rsidRDefault="001E27ED" w:rsidP="001E27ED">
      <w:pPr>
        <w:pStyle w:val="Listenabsatz"/>
        <w:numPr>
          <w:ilvl w:val="0"/>
          <w:numId w:val="46"/>
        </w:numPr>
      </w:pPr>
      <w:r w:rsidRPr="001E27ED">
        <w:t>Automatische Analyse von Protokollen</w:t>
      </w:r>
      <w:r>
        <w:t xml:space="preserve">  </w:t>
      </w:r>
    </w:p>
    <w:p w14:paraId="020C48E7" w14:textId="2264396C" w:rsidR="00CF3364" w:rsidRPr="001E27ED" w:rsidRDefault="00CF3364" w:rsidP="001E27ED">
      <w:pPr>
        <w:pStyle w:val="Listenabsatz"/>
        <w:numPr>
          <w:ilvl w:val="0"/>
          <w:numId w:val="46"/>
        </w:numPr>
      </w:pPr>
      <w:r w:rsidRPr="00CF3364">
        <w:t>Schnittstelle zum Scannen von jeglichen Logs</w:t>
      </w:r>
    </w:p>
    <w:p w14:paraId="3E2BD683" w14:textId="2A8A8EF4" w:rsidR="00674DAB" w:rsidRPr="001E27ED" w:rsidRDefault="006A10EE" w:rsidP="001E27ED">
      <w:pPr>
        <w:pStyle w:val="Listenabsatz"/>
        <w:numPr>
          <w:ilvl w:val="0"/>
          <w:numId w:val="46"/>
        </w:numPr>
        <w:rPr>
          <w:lang w:val="en-GB"/>
        </w:rPr>
      </w:pPr>
      <w:r w:rsidRPr="001E27ED">
        <w:rPr>
          <w:lang w:val="en-GB"/>
        </w:rPr>
        <w:t>Integration von</w:t>
      </w:r>
      <w:r w:rsidR="001E27ED" w:rsidRPr="001E27ED">
        <w:rPr>
          <w:lang w:val="en-GB"/>
        </w:rPr>
        <w:t xml:space="preserve"> Active Directory</w:t>
      </w:r>
      <w:r w:rsidRPr="001E27ED">
        <w:rPr>
          <w:lang w:val="en-GB"/>
        </w:rPr>
        <w:t xml:space="preserve"> </w:t>
      </w:r>
      <w:r w:rsidR="001E27ED" w:rsidRPr="001E27ED">
        <w:rPr>
          <w:lang w:val="en-GB"/>
        </w:rPr>
        <w:t>(</w:t>
      </w:r>
      <w:r w:rsidRPr="001E27ED">
        <w:rPr>
          <w:lang w:val="en-GB"/>
        </w:rPr>
        <w:t>AD</w:t>
      </w:r>
      <w:r w:rsidR="001E27ED">
        <w:rPr>
          <w:lang w:val="en-GB"/>
        </w:rPr>
        <w:t>)</w:t>
      </w:r>
    </w:p>
    <w:p w14:paraId="6FBEC253" w14:textId="1033C07A" w:rsidR="006A10EE" w:rsidRDefault="006A10EE" w:rsidP="001E27ED">
      <w:pPr>
        <w:pStyle w:val="Listenabsatz"/>
        <w:numPr>
          <w:ilvl w:val="0"/>
          <w:numId w:val="46"/>
        </w:numPr>
      </w:pPr>
      <w:r w:rsidRPr="006A10EE">
        <w:t>Lokalisierung</w:t>
      </w:r>
    </w:p>
    <w:p w14:paraId="02664367" w14:textId="7D481158" w:rsidR="006A10EE" w:rsidRDefault="006A10EE" w:rsidP="001E27ED">
      <w:pPr>
        <w:pStyle w:val="Listenabsatz"/>
        <w:numPr>
          <w:ilvl w:val="0"/>
          <w:numId w:val="46"/>
        </w:numPr>
      </w:pPr>
      <w:r>
        <w:t xml:space="preserve">Docker Integration </w:t>
      </w:r>
    </w:p>
    <w:p w14:paraId="257F04D6" w14:textId="40B11AB9" w:rsidR="006A10EE" w:rsidRDefault="00CA40D3" w:rsidP="001E27ED">
      <w:pPr>
        <w:pStyle w:val="Listenabsatz"/>
        <w:numPr>
          <w:ilvl w:val="0"/>
          <w:numId w:val="46"/>
        </w:numPr>
      </w:pPr>
      <w:r>
        <w:t xml:space="preserve">Windows Installer </w:t>
      </w:r>
      <w:r w:rsidR="00F30497">
        <w:t>(MSI)</w:t>
      </w:r>
    </w:p>
    <w:p w14:paraId="41C4E8BA" w14:textId="79C7EED7" w:rsidR="001E27ED" w:rsidRDefault="001E27ED" w:rsidP="001E27ED">
      <w:pPr>
        <w:pStyle w:val="Listenabsatz"/>
        <w:numPr>
          <w:ilvl w:val="0"/>
          <w:numId w:val="46"/>
        </w:numPr>
      </w:pPr>
      <w:r w:rsidRPr="001E27ED">
        <w:t>Benutzer-Schulung und Support</w:t>
      </w:r>
    </w:p>
    <w:p w14:paraId="5CD099E5" w14:textId="7408D92A" w:rsidR="004E3068" w:rsidRPr="00157FD6" w:rsidRDefault="005C5E4A" w:rsidP="005C5E4A">
      <w:pPr>
        <w:pStyle w:val="berschrift2"/>
      </w:pPr>
      <w:r w:rsidRPr="00157FD6">
        <w:t>Erwartete Resultate</w:t>
      </w:r>
    </w:p>
    <w:p w14:paraId="1A5CAD8C" w14:textId="1C919972" w:rsidR="003F3FC7" w:rsidRPr="00157FD6" w:rsidRDefault="003F3FC7" w:rsidP="003F3FC7">
      <w:pPr>
        <w:pStyle w:val="Listenabsatz"/>
        <w:numPr>
          <w:ilvl w:val="0"/>
          <w:numId w:val="43"/>
        </w:numPr>
      </w:pPr>
      <w:r w:rsidRPr="00157FD6">
        <w:t xml:space="preserve">Eine funktionierende </w:t>
      </w:r>
      <w:hyperlink r:id="rId11" w:history="1">
        <w:r w:rsidRPr="00CA40D3">
          <w:rPr>
            <w:rStyle w:val="Hyperlink"/>
          </w:rPr>
          <w:t>S</w:t>
        </w:r>
        <w:r w:rsidRPr="00CA40D3">
          <w:rPr>
            <w:rStyle w:val="Hyperlink"/>
          </w:rPr>
          <w:t>I</w:t>
        </w:r>
        <w:r w:rsidRPr="00CA40D3">
          <w:rPr>
            <w:rStyle w:val="Hyperlink"/>
          </w:rPr>
          <w:t>EM</w:t>
        </w:r>
      </w:hyperlink>
      <w:r w:rsidRPr="00157FD6">
        <w:t xml:space="preserve">-Lösung </w:t>
      </w:r>
      <w:r w:rsidR="00CA40D3">
        <w:t xml:space="preserve">nach </w:t>
      </w:r>
      <w:r w:rsidRPr="00157FD6">
        <w:t>ISO</w:t>
      </w:r>
      <w:r w:rsidR="00B352B9" w:rsidRPr="00157FD6">
        <w:t xml:space="preserve">-27001 </w:t>
      </w:r>
      <w:r w:rsidRPr="00157FD6">
        <w:t xml:space="preserve">Standard </w:t>
      </w:r>
      <w:r w:rsidR="00FE50CA">
        <w:t>für Protokollierung</w:t>
      </w:r>
    </w:p>
    <w:p w14:paraId="1A6BEB29" w14:textId="2DF4E429" w:rsidR="003F3FC7" w:rsidRPr="00157FD6" w:rsidRDefault="003F3FC7" w:rsidP="003F3FC7">
      <w:pPr>
        <w:pStyle w:val="Listenabsatz"/>
        <w:numPr>
          <w:ilvl w:val="0"/>
          <w:numId w:val="43"/>
        </w:numPr>
      </w:pPr>
      <w:r w:rsidRPr="00157FD6">
        <w:t>Sinnvolle und</w:t>
      </w:r>
      <w:r w:rsidR="006A10EE">
        <w:t xml:space="preserve"> zufriedenstellende </w:t>
      </w:r>
      <w:r w:rsidR="006A10EE" w:rsidRPr="00157FD6">
        <w:t>Abdeckun</w:t>
      </w:r>
      <w:r w:rsidR="006A10EE">
        <w:t xml:space="preserve">g von </w:t>
      </w:r>
      <w:r w:rsidRPr="00157FD6">
        <w:t>Tests</w:t>
      </w:r>
    </w:p>
    <w:p w14:paraId="359843A0" w14:textId="04B192EA" w:rsidR="003F3FC7" w:rsidRDefault="007A021F" w:rsidP="003F3FC7">
      <w:pPr>
        <w:pStyle w:val="Listenabsatz"/>
        <w:numPr>
          <w:ilvl w:val="0"/>
          <w:numId w:val="43"/>
        </w:numPr>
      </w:pPr>
      <w:r w:rsidRPr="00157FD6">
        <w:t xml:space="preserve">Usergerechte </w:t>
      </w:r>
      <w:r w:rsidR="003F3FC7" w:rsidRPr="00157FD6">
        <w:t xml:space="preserve">Integrationsdokumentation  </w:t>
      </w:r>
    </w:p>
    <w:p w14:paraId="64DDC084" w14:textId="4B63BFFB" w:rsidR="001E27ED" w:rsidRDefault="001E27ED" w:rsidP="003F3FC7">
      <w:pPr>
        <w:pStyle w:val="Listenabsatz"/>
        <w:numPr>
          <w:ilvl w:val="0"/>
          <w:numId w:val="43"/>
        </w:numPr>
      </w:pPr>
      <w:r>
        <w:t>Eine</w:t>
      </w:r>
      <w:r w:rsidRPr="001E27ED">
        <w:t xml:space="preserve"> plattformunabhängig</w:t>
      </w:r>
      <w:r>
        <w:t>e Applikation</w:t>
      </w:r>
    </w:p>
    <w:p w14:paraId="0435E8F0" w14:textId="57CCBF8F" w:rsidR="003F3FC7" w:rsidRDefault="00FE50CA" w:rsidP="003F3FC7">
      <w:pPr>
        <w:pStyle w:val="Listenabsatz"/>
        <w:numPr>
          <w:ilvl w:val="0"/>
          <w:numId w:val="43"/>
        </w:numPr>
      </w:pPr>
      <w:r>
        <w:t>Geschriebener Code muss den</w:t>
      </w:r>
      <w:r w:rsidR="003F3FC7" w:rsidRPr="00FE50CA">
        <w:t xml:space="preserve"> </w:t>
      </w:r>
      <w:hyperlink r:id="rId12" w:history="1">
        <w:r w:rsidR="003F3FC7" w:rsidRPr="00FE50CA">
          <w:rPr>
            <w:rStyle w:val="Hyperlink"/>
          </w:rPr>
          <w:t>Co</w:t>
        </w:r>
        <w:r w:rsidR="00E37D2A" w:rsidRPr="00FE50CA">
          <w:rPr>
            <w:rStyle w:val="Hyperlink"/>
          </w:rPr>
          <w:t>ding-</w:t>
        </w:r>
        <w:r w:rsidR="00E37D2A" w:rsidRPr="00FE50CA">
          <w:rPr>
            <w:rStyle w:val="Hyperlink"/>
          </w:rPr>
          <w:t>C</w:t>
        </w:r>
        <w:r w:rsidR="00E37D2A" w:rsidRPr="00FE50CA">
          <w:rPr>
            <w:rStyle w:val="Hyperlink"/>
          </w:rPr>
          <w:t>onventio</w:t>
        </w:r>
        <w:r>
          <w:rPr>
            <w:rStyle w:val="Hyperlink"/>
          </w:rPr>
          <w:t>ns</w:t>
        </w:r>
      </w:hyperlink>
      <w:r w:rsidRPr="00FE50CA">
        <w:t xml:space="preserve"> von Mi</w:t>
      </w:r>
      <w:r>
        <w:t>crosoft folgen</w:t>
      </w:r>
    </w:p>
    <w:p w14:paraId="0F692C39" w14:textId="77777777" w:rsidR="00D02149" w:rsidRDefault="00D02149" w:rsidP="00D02149"/>
    <w:p w14:paraId="7C1C47F3" w14:textId="42C97A4C" w:rsidR="004E2962" w:rsidRDefault="00D02149" w:rsidP="00D02149">
      <w:r>
        <w:t xml:space="preserve">Die Applikation </w:t>
      </w:r>
      <w:r w:rsidR="00103934">
        <w:t>richtet sich</w:t>
      </w:r>
      <w:r>
        <w:t xml:space="preserve"> ausschliesslich nur für</w:t>
      </w:r>
      <w:r w:rsidR="00103934">
        <w:t xml:space="preserve"> die</w:t>
      </w:r>
      <w:r>
        <w:t xml:space="preserve"> Interne Benut</w:t>
      </w:r>
      <w:r w:rsidR="00103934">
        <w:t xml:space="preserve">zung der Administratoren von Klixa-BZ. </w:t>
      </w:r>
    </w:p>
    <w:p w14:paraId="0555D031" w14:textId="77777777" w:rsidR="00251F28" w:rsidRDefault="00251F28">
      <w:pPr>
        <w:contextualSpacing w:val="0"/>
      </w:pPr>
      <w:r>
        <w:br w:type="page"/>
      </w:r>
    </w:p>
    <w:p w14:paraId="4983C72E" w14:textId="2A417A7E" w:rsidR="008E5586" w:rsidRPr="00157FD6" w:rsidRDefault="008E5586" w:rsidP="008E5586">
      <w:pPr>
        <w:pStyle w:val="berschrift1"/>
      </w:pPr>
      <w:r w:rsidRPr="00157FD6">
        <w:lastRenderedPageBreak/>
        <w:t>Mittel und Methoden</w:t>
      </w:r>
    </w:p>
    <w:p w14:paraId="07AA08F0" w14:textId="3E73A9FC" w:rsidR="0089260D" w:rsidRPr="00157FD6" w:rsidRDefault="0089260D" w:rsidP="0089260D">
      <w:pPr>
        <w:pStyle w:val="berschrift2"/>
      </w:pPr>
      <w:r w:rsidRPr="00157FD6">
        <w:t>Software</w:t>
      </w:r>
    </w:p>
    <w:p w14:paraId="502DF3D7" w14:textId="77777777" w:rsidR="0089260D" w:rsidRPr="00157FD6" w:rsidRDefault="0089260D" w:rsidP="0089260D">
      <w:r w:rsidRPr="00157FD6">
        <w:t>Hypervisor: XCP-NG 8.3</w:t>
      </w:r>
    </w:p>
    <w:p w14:paraId="0799D533" w14:textId="14FC9599" w:rsidR="001F3AE6" w:rsidRPr="00157FD6" w:rsidRDefault="001F3AE6" w:rsidP="0089260D">
      <w:r w:rsidRPr="00157FD6">
        <w:t>OS: Windows 11 2</w:t>
      </w:r>
      <w:r w:rsidR="007E55C8" w:rsidRPr="00157FD6">
        <w:t>5</w:t>
      </w:r>
      <w:r w:rsidRPr="00157FD6">
        <w:t>H</w:t>
      </w:r>
      <w:r w:rsidR="007E55C8" w:rsidRPr="00157FD6">
        <w:t>2</w:t>
      </w:r>
      <w:r w:rsidRPr="00157FD6">
        <w:t xml:space="preserve">, Arch Linux </w:t>
      </w:r>
      <w:r w:rsidR="00496F3B">
        <w:t>2026.03.01</w:t>
      </w:r>
      <w:r w:rsidRPr="00157FD6">
        <w:t>, Ubuntu 22.04</w:t>
      </w:r>
    </w:p>
    <w:p w14:paraId="3CECF825" w14:textId="3628EAC0" w:rsidR="00703272" w:rsidRPr="00157FD6" w:rsidRDefault="00703272" w:rsidP="0089260D">
      <w:pPr>
        <w:rPr>
          <w:rStyle w:val="Fett"/>
          <w:b w:val="0"/>
          <w:bCs w:val="0"/>
        </w:rPr>
      </w:pPr>
      <w:r w:rsidRPr="00157FD6">
        <w:rPr>
          <w:rStyle w:val="Fett"/>
          <w:b w:val="0"/>
          <w:bCs w:val="0"/>
        </w:rPr>
        <w:t>Softwarelizenzen:</w:t>
      </w:r>
      <w:r w:rsidR="00B53955" w:rsidRPr="00157FD6">
        <w:rPr>
          <w:rStyle w:val="Fett"/>
          <w:b w:val="0"/>
          <w:bCs w:val="0"/>
        </w:rPr>
        <w:t xml:space="preserve"> Windows 11 Pro, </w:t>
      </w:r>
      <w:proofErr w:type="spellStart"/>
      <w:r w:rsidR="00B53955" w:rsidRPr="00157FD6">
        <w:t>IntelliJ</w:t>
      </w:r>
      <w:proofErr w:type="spellEnd"/>
      <w:r w:rsidR="00B53955" w:rsidRPr="00157FD6">
        <w:t xml:space="preserve"> IDEA Education, </w:t>
      </w:r>
      <w:r w:rsidR="00B352B9" w:rsidRPr="00157FD6">
        <w:t>Microsoft Office</w:t>
      </w:r>
      <w:r w:rsidR="00B53955" w:rsidRPr="00157FD6">
        <w:t xml:space="preserve"> 365</w:t>
      </w:r>
    </w:p>
    <w:p w14:paraId="5B1210BF" w14:textId="067FD59A" w:rsidR="0089260D" w:rsidRPr="00251F28" w:rsidRDefault="0089260D" w:rsidP="0089260D">
      <w:pPr>
        <w:rPr>
          <w:lang w:val="en-GB"/>
        </w:rPr>
      </w:pPr>
      <w:r w:rsidRPr="00251F28">
        <w:rPr>
          <w:lang w:val="en-GB"/>
        </w:rPr>
        <w:t>Backup: GitHub</w:t>
      </w:r>
      <w:r w:rsidR="00251F28" w:rsidRPr="00251F28">
        <w:rPr>
          <w:lang w:val="en-GB"/>
        </w:rPr>
        <w:t xml:space="preserve"> </w:t>
      </w:r>
      <w:proofErr w:type="spellStart"/>
      <w:r w:rsidR="00251F28">
        <w:rPr>
          <w:lang w:val="en-GB"/>
        </w:rPr>
        <w:t>Monorepository</w:t>
      </w:r>
      <w:proofErr w:type="spellEnd"/>
      <w:r w:rsidRPr="00251F28">
        <w:rPr>
          <w:lang w:val="en-GB"/>
        </w:rPr>
        <w:t xml:space="preserve">, GitHub actions, Git, </w:t>
      </w:r>
      <w:r w:rsidR="00A93F14">
        <w:rPr>
          <w:lang w:val="en-GB"/>
        </w:rPr>
        <w:t xml:space="preserve">Microsoft </w:t>
      </w:r>
      <w:r w:rsidRPr="00251F28">
        <w:rPr>
          <w:lang w:val="en-GB"/>
        </w:rPr>
        <w:t xml:space="preserve">OneDrive </w:t>
      </w:r>
      <w:r w:rsidR="00251F28">
        <w:rPr>
          <w:lang w:val="en-GB"/>
        </w:rPr>
        <w:t>und</w:t>
      </w:r>
      <w:r w:rsidR="00E8708E">
        <w:rPr>
          <w:lang w:val="en-GB"/>
        </w:rPr>
        <w:t xml:space="preserve"> Office</w:t>
      </w:r>
      <w:r w:rsidRPr="00251F28">
        <w:rPr>
          <w:lang w:val="en-GB"/>
        </w:rPr>
        <w:t xml:space="preserve"> 365</w:t>
      </w:r>
    </w:p>
    <w:p w14:paraId="5F194A7F" w14:textId="1ED54155" w:rsidR="0089260D" w:rsidRPr="00157FD6" w:rsidRDefault="00303249" w:rsidP="0089260D">
      <w:r w:rsidRPr="00157FD6">
        <w:t>Entwicklungsumgebung</w:t>
      </w:r>
      <w:r w:rsidR="0089260D" w:rsidRPr="00157FD6">
        <w:t xml:space="preserve">: </w:t>
      </w:r>
      <w:proofErr w:type="spellStart"/>
      <w:r w:rsidR="0089260D" w:rsidRPr="00157FD6">
        <w:t>Neovim</w:t>
      </w:r>
      <w:proofErr w:type="spellEnd"/>
      <w:r w:rsidR="0089260D" w:rsidRPr="00157FD6">
        <w:t xml:space="preserve"> 0.11, </w:t>
      </w:r>
      <w:proofErr w:type="spellStart"/>
      <w:r w:rsidR="0089260D" w:rsidRPr="00157FD6">
        <w:t>Jetbrains</w:t>
      </w:r>
      <w:proofErr w:type="spellEnd"/>
      <w:r w:rsidR="0089260D" w:rsidRPr="00157FD6">
        <w:t xml:space="preserve"> </w:t>
      </w:r>
      <w:proofErr w:type="spellStart"/>
      <w:r w:rsidR="0089260D" w:rsidRPr="00157FD6">
        <w:t>RustRover</w:t>
      </w:r>
      <w:proofErr w:type="spellEnd"/>
      <w:r w:rsidR="0089260D" w:rsidRPr="00157FD6">
        <w:t xml:space="preserve"> 3.4, </w:t>
      </w:r>
      <w:proofErr w:type="spellStart"/>
      <w:r w:rsidR="0089260D" w:rsidRPr="00157FD6">
        <w:t>Jetbrains</w:t>
      </w:r>
      <w:proofErr w:type="spellEnd"/>
      <w:r w:rsidR="0089260D" w:rsidRPr="00157FD6">
        <w:t xml:space="preserve"> Rider 3.3</w:t>
      </w:r>
    </w:p>
    <w:p w14:paraId="3CB3A88B" w14:textId="61D14B6A" w:rsidR="0089260D" w:rsidRPr="00157FD6" w:rsidRDefault="0089260D" w:rsidP="0089260D">
      <w:pPr>
        <w:pStyle w:val="berschrift2"/>
      </w:pPr>
      <w:r w:rsidRPr="00157FD6">
        <w:t>Hardware</w:t>
      </w:r>
    </w:p>
    <w:p w14:paraId="2E1D8C89" w14:textId="34CD9B3E" w:rsidR="0089260D" w:rsidRPr="001E27ED" w:rsidRDefault="0089260D" w:rsidP="00B352B9">
      <w:pPr>
        <w:rPr>
          <w:lang w:val="en-GB"/>
        </w:rPr>
      </w:pPr>
      <w:r w:rsidRPr="001E27ED">
        <w:rPr>
          <w:lang w:val="en-GB"/>
        </w:rPr>
        <w:t>Server:</w:t>
      </w:r>
      <w:r w:rsidR="00B352B9" w:rsidRPr="001E27ED">
        <w:rPr>
          <w:lang w:val="en-GB"/>
        </w:rPr>
        <w:t xml:space="preserve"> </w:t>
      </w:r>
      <w:r w:rsidR="001E27ED" w:rsidRPr="001E27ED">
        <w:rPr>
          <w:lang w:val="en-GB"/>
        </w:rPr>
        <w:t>Hypervisor-Host: HP Workstation (Z440)</w:t>
      </w:r>
    </w:p>
    <w:p w14:paraId="3EC1B67D" w14:textId="033EF910" w:rsidR="00B352B9" w:rsidRPr="00157FD6" w:rsidRDefault="00B352B9" w:rsidP="0089260D">
      <w:r w:rsidRPr="00157FD6">
        <w:t xml:space="preserve">Laptop: </w:t>
      </w:r>
      <w:r w:rsidR="00157FD6" w:rsidRPr="00157FD6">
        <w:t>Klixa-BZ intern</w:t>
      </w:r>
      <w:r w:rsidR="00157FD6">
        <w:t>er</w:t>
      </w:r>
      <w:r w:rsidR="00157FD6" w:rsidRPr="00157FD6">
        <w:t xml:space="preserve"> </w:t>
      </w:r>
      <w:r w:rsidRPr="00157FD6">
        <w:t xml:space="preserve">HP-Laptop </w:t>
      </w:r>
    </w:p>
    <w:p w14:paraId="04D28D0B" w14:textId="273B3175" w:rsidR="0089260D" w:rsidRPr="00157FD6" w:rsidRDefault="0089260D" w:rsidP="006930C3">
      <w:pPr>
        <w:pStyle w:val="berschrift1"/>
      </w:pPr>
      <w:r w:rsidRPr="00157FD6">
        <w:t>Vorarbeiten</w:t>
      </w:r>
    </w:p>
    <w:p w14:paraId="42A74FC7" w14:textId="1B5FF1CA" w:rsidR="00450AE6" w:rsidRPr="00157FD6" w:rsidRDefault="00B53955" w:rsidP="00B53955">
      <w:pPr>
        <w:pStyle w:val="Listenabsatz"/>
        <w:numPr>
          <w:ilvl w:val="0"/>
          <w:numId w:val="41"/>
        </w:numPr>
        <w:contextualSpacing w:val="0"/>
      </w:pPr>
      <w:r w:rsidRPr="00157FD6">
        <w:t xml:space="preserve">Aufsetzen </w:t>
      </w:r>
      <w:r w:rsidR="00B352B9" w:rsidRPr="00157FD6">
        <w:t xml:space="preserve">des </w:t>
      </w:r>
      <w:r w:rsidR="00FC7D35" w:rsidRPr="00157FD6">
        <w:t>Hypervisor Server</w:t>
      </w:r>
      <w:r w:rsidR="00B352B9" w:rsidRPr="00157FD6">
        <w:t>s</w:t>
      </w:r>
    </w:p>
    <w:p w14:paraId="644889D3" w14:textId="4AF56E1C" w:rsidR="00B352B9" w:rsidRPr="00157FD6" w:rsidRDefault="00FC7D35" w:rsidP="00B352B9">
      <w:pPr>
        <w:pStyle w:val="Listenabsatz"/>
        <w:numPr>
          <w:ilvl w:val="0"/>
          <w:numId w:val="41"/>
        </w:numPr>
        <w:contextualSpacing w:val="0"/>
      </w:pPr>
      <w:r w:rsidRPr="00157FD6">
        <w:t>Arch Linux nach Präferenzen</w:t>
      </w:r>
      <w:r w:rsidR="00B352B9" w:rsidRPr="00157FD6">
        <w:t xml:space="preserve"> des Lehrlings, für eine Coding Umgebung</w:t>
      </w:r>
      <w:r w:rsidRPr="00157FD6">
        <w:t xml:space="preserve"> eingerichtet</w:t>
      </w:r>
    </w:p>
    <w:p w14:paraId="3D6CB0E0" w14:textId="7B97C8BA" w:rsidR="00B352B9" w:rsidRPr="00157FD6" w:rsidRDefault="00B352B9" w:rsidP="00CE68C8">
      <w:pPr>
        <w:pStyle w:val="Listenabsatz"/>
        <w:numPr>
          <w:ilvl w:val="0"/>
          <w:numId w:val="41"/>
        </w:numPr>
        <w:contextualSpacing w:val="0"/>
      </w:pPr>
      <w:r w:rsidRPr="00157FD6">
        <w:t xml:space="preserve">IPA-Dokumentvorlage </w:t>
      </w:r>
      <w:r w:rsidR="00CE68C8" w:rsidRPr="00157FD6">
        <w:t xml:space="preserve">und grober Zeitplan </w:t>
      </w:r>
    </w:p>
    <w:p w14:paraId="1C799938" w14:textId="77777777" w:rsidR="0089260D" w:rsidRPr="00157FD6" w:rsidRDefault="0089260D" w:rsidP="006930C3">
      <w:pPr>
        <w:pStyle w:val="berschrift1"/>
      </w:pPr>
      <w:r w:rsidRPr="00157FD6">
        <w:t>Neue Lerninhalte</w:t>
      </w:r>
    </w:p>
    <w:p w14:paraId="74C68426" w14:textId="77777777" w:rsidR="00CE68C8" w:rsidRPr="00157FD6" w:rsidRDefault="00CE68C8" w:rsidP="00FC7D35">
      <w:pPr>
        <w:pStyle w:val="Listenabsatz"/>
        <w:numPr>
          <w:ilvl w:val="0"/>
          <w:numId w:val="42"/>
        </w:numPr>
      </w:pPr>
      <w:r w:rsidRPr="00157FD6">
        <w:t>Implementierung von EF-Core in einem kritischen System</w:t>
      </w:r>
    </w:p>
    <w:p w14:paraId="796566F9" w14:textId="77777777" w:rsidR="00B6712B" w:rsidRPr="00157FD6" w:rsidRDefault="00B6712B" w:rsidP="00FC7D35">
      <w:pPr>
        <w:pStyle w:val="Listenabsatz"/>
        <w:numPr>
          <w:ilvl w:val="0"/>
          <w:numId w:val="42"/>
        </w:numPr>
      </w:pPr>
      <w:r w:rsidRPr="00157FD6">
        <w:t>Entwicklungsmethode nach TDD</w:t>
      </w:r>
    </w:p>
    <w:p w14:paraId="38156EEE" w14:textId="08E10969" w:rsidR="00FC7D35" w:rsidRPr="00157FD6" w:rsidRDefault="00DF198C" w:rsidP="00FC7D35">
      <w:pPr>
        <w:pStyle w:val="Listenabsatz"/>
        <w:numPr>
          <w:ilvl w:val="0"/>
          <w:numId w:val="42"/>
        </w:numPr>
      </w:pPr>
      <w:proofErr w:type="spellStart"/>
      <w:r w:rsidRPr="00157FD6">
        <w:t>OpenAPI</w:t>
      </w:r>
      <w:proofErr w:type="spellEnd"/>
      <w:r w:rsidRPr="00157FD6">
        <w:t xml:space="preserve"> Dokumentation und Implementierung</w:t>
      </w:r>
    </w:p>
    <w:p w14:paraId="3D1CA9D5" w14:textId="2F8DA967" w:rsidR="0089260D" w:rsidRPr="0089260D" w:rsidRDefault="0089260D" w:rsidP="0089260D"/>
    <w:sectPr w:rsidR="0089260D" w:rsidRPr="0089260D" w:rsidSect="00C66B19">
      <w:headerReference w:type="default" r:id="rId13"/>
      <w:footerReference w:type="default" r:id="rId14"/>
      <w:headerReference w:type="first" r:id="rId15"/>
      <w:footerReference w:type="first" r:id="rId16"/>
      <w:pgSz w:w="11906" w:h="16838" w:code="9"/>
      <w:pgMar w:top="1985" w:right="1418" w:bottom="1134" w:left="1418" w:header="567" w:footer="567" w:gutter="0"/>
      <w:cols w:space="708"/>
      <w:titlePg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231">
      <wne:acd wne:acdName="acd0"/>
    </wne:keymap>
    <wne:keymap wne:kcmPrimary="0232">
      <wne:acd wne:acdName="acd1"/>
    </wne:keymap>
  </wne:keymaps>
  <wne:toolbars>
    <wne:acdManifest>
      <wne:acdEntry wne:acdName="acd0"/>
      <wne:acdEntry wne:acdName="acd1"/>
    </wne:acdManifest>
  </wne:toolbars>
  <wne:acds>
    <wne:acd wne:argValue="AQAAAAEA" wne:acdName="acd0" wne:fciIndexBasedOn="0065"/>
    <wne:acd wne:argValue="AQAAAAIA" wne:acdName="acd1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02A1C0" w14:textId="77777777" w:rsidR="00ED120E" w:rsidRPr="00157FD6" w:rsidRDefault="00ED120E" w:rsidP="00816B94">
      <w:pPr>
        <w:spacing w:line="240" w:lineRule="auto"/>
      </w:pPr>
      <w:r w:rsidRPr="00157FD6">
        <w:separator/>
      </w:r>
    </w:p>
  </w:endnote>
  <w:endnote w:type="continuationSeparator" w:id="0">
    <w:p w14:paraId="0AC8998C" w14:textId="77777777" w:rsidR="00ED120E" w:rsidRPr="00157FD6" w:rsidRDefault="00ED120E" w:rsidP="00816B94">
      <w:pPr>
        <w:spacing w:line="240" w:lineRule="auto"/>
      </w:pPr>
      <w:r w:rsidRPr="00157FD6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C53EF4" w14:textId="77777777" w:rsidR="008A0FF8" w:rsidRPr="00157FD6" w:rsidRDefault="008A0FF8">
    <w:pPr>
      <w:pStyle w:val="Fuzeile"/>
    </w:pPr>
    <w:r w:rsidRPr="00157FD6">
      <w:rPr>
        <w:b w:val="0"/>
        <w:szCs w:val="18"/>
        <w:lang w:eastAsia="de-CH"/>
      </w:rPr>
      <mc:AlternateContent>
        <mc:Choice Requires="wps">
          <w:drawing>
            <wp:anchor distT="0" distB="0" distL="114300" distR="114300" simplePos="0" relativeHeight="251678720" behindDoc="0" locked="1" layoutInCell="1" allowOverlap="1" wp14:anchorId="21FFD8FB" wp14:editId="6F33EB33">
              <wp:simplePos x="0" y="0"/>
              <wp:positionH relativeFrom="rightMargin">
                <wp:posOffset>-288290</wp:posOffset>
              </wp:positionH>
              <wp:positionV relativeFrom="paragraph">
                <wp:posOffset>32385</wp:posOffset>
              </wp:positionV>
              <wp:extent cx="720000" cy="144000"/>
              <wp:effectExtent l="0" t="0" r="4445" b="8890"/>
              <wp:wrapNone/>
              <wp:docPr id="9" name="Textfeld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20000" cy="1440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DCCA45B" w14:textId="7C9E0B71" w:rsidR="008A0FF8" w:rsidRPr="00157FD6" w:rsidRDefault="005352E5" w:rsidP="001C14A4">
                          <w:pPr>
                            <w:pStyle w:val="Fuzeile"/>
                            <w:jc w:val="right"/>
                          </w:pPr>
                          <w:r w:rsidRPr="00157FD6">
                            <w:rPr>
                              <w:b w:val="0"/>
                              <w:szCs w:val="18"/>
                            </w:rPr>
                            <w:fldChar w:fldCharType="begin"/>
                          </w:r>
                          <w:r w:rsidRPr="00157FD6">
                            <w:rPr>
                              <w:szCs w:val="18"/>
                            </w:rPr>
                            <w:instrText xml:space="preserve"> IF </w:instrText>
                          </w:r>
                          <w:r w:rsidRPr="00157FD6">
                            <w:rPr>
                              <w:b w:val="0"/>
                              <w:szCs w:val="18"/>
                            </w:rPr>
                            <w:fldChar w:fldCharType="begin"/>
                          </w:r>
                          <w:r w:rsidRPr="00157FD6">
                            <w:rPr>
                              <w:szCs w:val="18"/>
                            </w:rPr>
                            <w:instrText xml:space="preserve"> NUMPAGES </w:instrText>
                          </w:r>
                          <w:r w:rsidRPr="00157FD6">
                            <w:rPr>
                              <w:b w:val="0"/>
                              <w:szCs w:val="18"/>
                            </w:rPr>
                            <w:fldChar w:fldCharType="separate"/>
                          </w:r>
                          <w:r w:rsidR="00496F3B">
                            <w:rPr>
                              <w:noProof/>
                              <w:szCs w:val="18"/>
                            </w:rPr>
                            <w:instrText>3</w:instrText>
                          </w:r>
                          <w:r w:rsidRPr="00157FD6">
                            <w:rPr>
                              <w:b w:val="0"/>
                              <w:szCs w:val="18"/>
                            </w:rPr>
                            <w:fldChar w:fldCharType="end"/>
                          </w:r>
                          <w:r w:rsidRPr="00157FD6">
                            <w:rPr>
                              <w:szCs w:val="18"/>
                            </w:rPr>
                            <w:instrText xml:space="preserve"> &gt; 1 "</w:instrText>
                          </w:r>
                          <w:r w:rsidRPr="00157FD6">
                            <w:rPr>
                              <w:b w:val="0"/>
                              <w:szCs w:val="18"/>
                            </w:rPr>
                            <w:fldChar w:fldCharType="begin"/>
                          </w:r>
                          <w:r w:rsidRPr="00157FD6">
                            <w:rPr>
                              <w:szCs w:val="18"/>
                            </w:rPr>
                            <w:instrText xml:space="preserve"> PAGE </w:instrText>
                          </w:r>
                          <w:r w:rsidRPr="00157FD6">
                            <w:rPr>
                              <w:b w:val="0"/>
                              <w:szCs w:val="18"/>
                            </w:rPr>
                            <w:fldChar w:fldCharType="separate"/>
                          </w:r>
                          <w:r w:rsidR="00496F3B">
                            <w:rPr>
                              <w:noProof/>
                              <w:szCs w:val="18"/>
                            </w:rPr>
                            <w:instrText>3</w:instrText>
                          </w:r>
                          <w:r w:rsidRPr="00157FD6">
                            <w:rPr>
                              <w:b w:val="0"/>
                              <w:szCs w:val="18"/>
                            </w:rPr>
                            <w:fldChar w:fldCharType="end"/>
                          </w:r>
                          <w:r w:rsidRPr="00157FD6">
                            <w:rPr>
                              <w:szCs w:val="18"/>
                            </w:rPr>
                            <w:instrText xml:space="preserve"> / </w:instrText>
                          </w:r>
                          <w:r w:rsidRPr="00157FD6">
                            <w:rPr>
                              <w:b w:val="0"/>
                              <w:szCs w:val="18"/>
                            </w:rPr>
                            <w:fldChar w:fldCharType="begin"/>
                          </w:r>
                          <w:r w:rsidRPr="00157FD6">
                            <w:rPr>
                              <w:szCs w:val="18"/>
                            </w:rPr>
                            <w:instrText xml:space="preserve"> NUMPAGES </w:instrText>
                          </w:r>
                          <w:r w:rsidRPr="00157FD6">
                            <w:rPr>
                              <w:b w:val="0"/>
                              <w:szCs w:val="18"/>
                            </w:rPr>
                            <w:fldChar w:fldCharType="separate"/>
                          </w:r>
                          <w:r w:rsidR="00496F3B">
                            <w:rPr>
                              <w:noProof/>
                              <w:szCs w:val="18"/>
                            </w:rPr>
                            <w:instrText>3</w:instrText>
                          </w:r>
                          <w:r w:rsidRPr="00157FD6">
                            <w:rPr>
                              <w:b w:val="0"/>
                              <w:szCs w:val="18"/>
                            </w:rPr>
                            <w:fldChar w:fldCharType="end"/>
                          </w:r>
                          <w:r w:rsidRPr="00157FD6">
                            <w:rPr>
                              <w:szCs w:val="18"/>
                            </w:rPr>
                            <w:instrText xml:space="preserve">" "" \* MERGEFORMAT </w:instrText>
                          </w:r>
                          <w:r w:rsidRPr="00157FD6">
                            <w:rPr>
                              <w:b w:val="0"/>
                              <w:szCs w:val="18"/>
                            </w:rPr>
                            <w:fldChar w:fldCharType="separate"/>
                          </w:r>
                          <w:r w:rsidR="00496F3B">
                            <w:rPr>
                              <w:noProof/>
                              <w:szCs w:val="18"/>
                            </w:rPr>
                            <w:t>3</w:t>
                          </w:r>
                          <w:r w:rsidR="00496F3B" w:rsidRPr="00157FD6">
                            <w:rPr>
                              <w:noProof/>
                              <w:szCs w:val="18"/>
                            </w:rPr>
                            <w:t xml:space="preserve"> / </w:t>
                          </w:r>
                          <w:r w:rsidR="00496F3B">
                            <w:rPr>
                              <w:noProof/>
                              <w:szCs w:val="18"/>
                            </w:rPr>
                            <w:t>3</w:t>
                          </w:r>
                          <w:r w:rsidRPr="00157FD6">
                            <w:rPr>
                              <w:b w:val="0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1FFD8FB" id="_x0000_t202" coordsize="21600,21600" o:spt="202" path="m,l,21600r21600,l21600,xe">
              <v:stroke joinstyle="miter"/>
              <v:path gradientshapeok="t" o:connecttype="rect"/>
            </v:shapetype>
            <v:shape id="Textfeld 9" o:spid="_x0000_s1027" type="#_x0000_t202" style="position:absolute;margin-left:-22.7pt;margin-top:2.55pt;width:56.7pt;height:11.35pt;z-index:251678720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" filled="f" stroked="f" strokeweight=".5pt">
              <v:textbox inset="0,0,0,0">
                <w:txbxContent>
                  <w:p w14:paraId="7DCCA45B" w14:textId="7C9E0B71" w:rsidR="008A0FF8" w:rsidRPr="00157FD6" w:rsidRDefault="005352E5" w:rsidP="001C14A4">
                    <w:pPr>
                      <w:pStyle w:val="Fuzeile"/>
                      <w:jc w:val="right"/>
                    </w:pPr>
                    <w:r w:rsidRPr="00157FD6">
                      <w:rPr>
                        <w:b w:val="0"/>
                        <w:szCs w:val="18"/>
                      </w:rPr>
                      <w:fldChar w:fldCharType="begin"/>
                    </w:r>
                    <w:r w:rsidRPr="00157FD6">
                      <w:rPr>
                        <w:szCs w:val="18"/>
                      </w:rPr>
                      <w:instrText xml:space="preserve"> IF </w:instrText>
                    </w:r>
                    <w:r w:rsidRPr="00157FD6">
                      <w:rPr>
                        <w:b w:val="0"/>
                        <w:szCs w:val="18"/>
                      </w:rPr>
                      <w:fldChar w:fldCharType="begin"/>
                    </w:r>
                    <w:r w:rsidRPr="00157FD6">
                      <w:rPr>
                        <w:szCs w:val="18"/>
                      </w:rPr>
                      <w:instrText xml:space="preserve"> NUMPAGES </w:instrText>
                    </w:r>
                    <w:r w:rsidRPr="00157FD6">
                      <w:rPr>
                        <w:b w:val="0"/>
                        <w:szCs w:val="18"/>
                      </w:rPr>
                      <w:fldChar w:fldCharType="separate"/>
                    </w:r>
                    <w:r w:rsidR="00496F3B">
                      <w:rPr>
                        <w:noProof/>
                        <w:szCs w:val="18"/>
                      </w:rPr>
                      <w:instrText>3</w:instrText>
                    </w:r>
                    <w:r w:rsidRPr="00157FD6">
                      <w:rPr>
                        <w:b w:val="0"/>
                        <w:szCs w:val="18"/>
                      </w:rPr>
                      <w:fldChar w:fldCharType="end"/>
                    </w:r>
                    <w:r w:rsidRPr="00157FD6">
                      <w:rPr>
                        <w:szCs w:val="18"/>
                      </w:rPr>
                      <w:instrText xml:space="preserve"> &gt; 1 "</w:instrText>
                    </w:r>
                    <w:r w:rsidRPr="00157FD6">
                      <w:rPr>
                        <w:b w:val="0"/>
                        <w:szCs w:val="18"/>
                      </w:rPr>
                      <w:fldChar w:fldCharType="begin"/>
                    </w:r>
                    <w:r w:rsidRPr="00157FD6">
                      <w:rPr>
                        <w:szCs w:val="18"/>
                      </w:rPr>
                      <w:instrText xml:space="preserve"> PAGE </w:instrText>
                    </w:r>
                    <w:r w:rsidRPr="00157FD6">
                      <w:rPr>
                        <w:b w:val="0"/>
                        <w:szCs w:val="18"/>
                      </w:rPr>
                      <w:fldChar w:fldCharType="separate"/>
                    </w:r>
                    <w:r w:rsidR="00496F3B">
                      <w:rPr>
                        <w:noProof/>
                        <w:szCs w:val="18"/>
                      </w:rPr>
                      <w:instrText>3</w:instrText>
                    </w:r>
                    <w:r w:rsidRPr="00157FD6">
                      <w:rPr>
                        <w:b w:val="0"/>
                        <w:szCs w:val="18"/>
                      </w:rPr>
                      <w:fldChar w:fldCharType="end"/>
                    </w:r>
                    <w:r w:rsidRPr="00157FD6">
                      <w:rPr>
                        <w:szCs w:val="18"/>
                      </w:rPr>
                      <w:instrText xml:space="preserve"> / </w:instrText>
                    </w:r>
                    <w:r w:rsidRPr="00157FD6">
                      <w:rPr>
                        <w:b w:val="0"/>
                        <w:szCs w:val="18"/>
                      </w:rPr>
                      <w:fldChar w:fldCharType="begin"/>
                    </w:r>
                    <w:r w:rsidRPr="00157FD6">
                      <w:rPr>
                        <w:szCs w:val="18"/>
                      </w:rPr>
                      <w:instrText xml:space="preserve"> NUMPAGES </w:instrText>
                    </w:r>
                    <w:r w:rsidRPr="00157FD6">
                      <w:rPr>
                        <w:b w:val="0"/>
                        <w:szCs w:val="18"/>
                      </w:rPr>
                      <w:fldChar w:fldCharType="separate"/>
                    </w:r>
                    <w:r w:rsidR="00496F3B">
                      <w:rPr>
                        <w:noProof/>
                        <w:szCs w:val="18"/>
                      </w:rPr>
                      <w:instrText>3</w:instrText>
                    </w:r>
                    <w:r w:rsidRPr="00157FD6">
                      <w:rPr>
                        <w:b w:val="0"/>
                        <w:szCs w:val="18"/>
                      </w:rPr>
                      <w:fldChar w:fldCharType="end"/>
                    </w:r>
                    <w:r w:rsidRPr="00157FD6">
                      <w:rPr>
                        <w:szCs w:val="18"/>
                      </w:rPr>
                      <w:instrText xml:space="preserve">" "" \* MERGEFORMAT </w:instrText>
                    </w:r>
                    <w:r w:rsidRPr="00157FD6">
                      <w:rPr>
                        <w:b w:val="0"/>
                        <w:szCs w:val="18"/>
                      </w:rPr>
                      <w:fldChar w:fldCharType="separate"/>
                    </w:r>
                    <w:r w:rsidR="00496F3B">
                      <w:rPr>
                        <w:noProof/>
                        <w:szCs w:val="18"/>
                      </w:rPr>
                      <w:t>3</w:t>
                    </w:r>
                    <w:r w:rsidR="00496F3B" w:rsidRPr="00157FD6">
                      <w:rPr>
                        <w:noProof/>
                        <w:szCs w:val="18"/>
                      </w:rPr>
                      <w:t xml:space="preserve"> / </w:t>
                    </w:r>
                    <w:r w:rsidR="00496F3B">
                      <w:rPr>
                        <w:noProof/>
                        <w:szCs w:val="18"/>
                      </w:rPr>
                      <w:t>3</w:t>
                    </w:r>
                    <w:r w:rsidRPr="00157FD6">
                      <w:rPr>
                        <w:b w:val="0"/>
                        <w:szCs w:val="18"/>
                      </w:rPr>
                      <w:fldChar w:fldCharType="end"/>
                    </w:r>
                  </w:p>
                </w:txbxContent>
              </v:textbox>
              <w10:wrap anchorx="margin"/>
              <w10:anchorlock/>
            </v:shape>
          </w:pict>
        </mc:Fallback>
      </mc:AlternateContent>
    </w:r>
    <w:r w:rsidRPr="00157FD6">
      <w:rPr>
        <w:b w:val="0"/>
        <w:szCs w:val="18"/>
        <w:lang w:eastAsia="de-CH"/>
      </w:rPr>
      <mc:AlternateContent>
        <mc:Choice Requires="wps">
          <w:drawing>
            <wp:anchor distT="0" distB="0" distL="114300" distR="114300" simplePos="0" relativeHeight="251679744" behindDoc="0" locked="1" layoutInCell="1" allowOverlap="1" wp14:anchorId="35D2F173" wp14:editId="78858E3C">
              <wp:simplePos x="0" y="0"/>
              <wp:positionH relativeFrom="rightMargin">
                <wp:posOffset>467995</wp:posOffset>
              </wp:positionH>
              <wp:positionV relativeFrom="paragraph">
                <wp:posOffset>-1634490</wp:posOffset>
              </wp:positionV>
              <wp:extent cx="154800" cy="1778400"/>
              <wp:effectExtent l="0" t="0" r="15240" b="12700"/>
              <wp:wrapNone/>
              <wp:docPr id="10" name="Textfeld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4800" cy="17784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DDC60EB" w14:textId="77777777" w:rsidR="008A0FF8" w:rsidRPr="00157FD6" w:rsidRDefault="008A0FF8" w:rsidP="000533E3">
                          <w:pPr>
                            <w:pStyle w:val="Absenderadresse"/>
                            <w:pBdr>
                              <w:top w:val="single" w:sz="18" w:space="1" w:color="40BFFF"/>
                            </w:pBdr>
                          </w:pPr>
                          <w:r w:rsidRPr="00157FD6">
                            <w:t xml:space="preserve">T +41 (0)61 </w:t>
                          </w:r>
                          <w:r w:rsidR="00E14C4D" w:rsidRPr="00157FD6">
                            <w:t>464 6</w:t>
                          </w:r>
                          <w:r w:rsidR="000533E3" w:rsidRPr="00157FD6">
                            <w:t>6</w:t>
                          </w:r>
                          <w:r w:rsidR="00E14C4D" w:rsidRPr="00157FD6">
                            <w:t xml:space="preserve"> 00</w:t>
                          </w:r>
                          <w:r w:rsidRPr="00157FD6">
                            <w:t xml:space="preserve"> / INFO@KLIXA.CH</w:t>
                          </w:r>
                        </w:p>
                      </w:txbxContent>
                    </wps:txbx>
                    <wps:bodyPr rot="0" spcFirstLastPara="0" vertOverflow="overflow" horzOverflow="overflow" vert="vert270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5D2F173" id="Textfeld 10" o:spid="_x0000_s1028" type="#_x0000_t202" style="position:absolute;margin-left:36.85pt;margin-top:-128.7pt;width:12.2pt;height:140.05pt;z-index:251679744;visibility:visible;mso-wrap-style:non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" filled="f" stroked="f" strokeweight=".5pt">
              <v:textbox style="layout-flow:vertical;mso-layout-flow-alt:bottom-to-top;mso-fit-shape-to-text:t" inset="0,0,0,0">
                <w:txbxContent>
                  <w:p w14:paraId="1DDC60EB" w14:textId="77777777" w:rsidR="008A0FF8" w:rsidRPr="00157FD6" w:rsidRDefault="008A0FF8" w:rsidP="000533E3">
                    <w:pPr>
                      <w:pStyle w:val="Absenderadresse"/>
                      <w:pBdr>
                        <w:top w:val="single" w:sz="18" w:space="1" w:color="40BFFF"/>
                      </w:pBdr>
                    </w:pPr>
                    <w:r w:rsidRPr="00157FD6">
                      <w:t xml:space="preserve">T +41 (0)61 </w:t>
                    </w:r>
                    <w:r w:rsidR="00E14C4D" w:rsidRPr="00157FD6">
                      <w:t>464 6</w:t>
                    </w:r>
                    <w:r w:rsidR="000533E3" w:rsidRPr="00157FD6">
                      <w:t>6</w:t>
                    </w:r>
                    <w:r w:rsidR="00E14C4D" w:rsidRPr="00157FD6">
                      <w:t xml:space="preserve"> 00</w:t>
                    </w:r>
                    <w:r w:rsidRPr="00157FD6">
                      <w:t xml:space="preserve"> / INFO@KLIXA.CH</w:t>
                    </w:r>
                  </w:p>
                </w:txbxContent>
              </v:textbox>
              <w10:wrap anchorx="margin"/>
              <w10:anchorlock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78205C" w14:textId="77777777" w:rsidR="00704D78" w:rsidRPr="00157FD6" w:rsidRDefault="00704D78">
    <w:pPr>
      <w:pStyle w:val="Fuzeile"/>
      <w:rPr>
        <w:szCs w:val="18"/>
        <w:lang w:eastAsia="de-CH"/>
      </w:rPr>
    </w:pPr>
    <w:r w:rsidRPr="00157FD6">
      <w:rPr>
        <w:szCs w:val="18"/>
        <w:lang w:eastAsia="de-CH"/>
      </w:rPr>
      <mc:AlternateContent>
        <mc:Choice Requires="wps">
          <w:drawing>
            <wp:anchor distT="0" distB="0" distL="114300" distR="114300" simplePos="0" relativeHeight="251683840" behindDoc="0" locked="1" layoutInCell="1" allowOverlap="1" wp14:anchorId="06FF6147" wp14:editId="0E43A31C">
              <wp:simplePos x="0" y="0"/>
              <wp:positionH relativeFrom="rightMargin">
                <wp:posOffset>-288290</wp:posOffset>
              </wp:positionH>
              <wp:positionV relativeFrom="paragraph">
                <wp:posOffset>32385</wp:posOffset>
              </wp:positionV>
              <wp:extent cx="720000" cy="144000"/>
              <wp:effectExtent l="0" t="0" r="4445" b="8890"/>
              <wp:wrapNone/>
              <wp:docPr id="11" name="Textfeld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20000" cy="1440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F244263" w14:textId="01EB1BF6" w:rsidR="00704D78" w:rsidRPr="00157FD6" w:rsidRDefault="005352E5" w:rsidP="00704D78">
                          <w:pPr>
                            <w:pStyle w:val="Fuzeile"/>
                            <w:jc w:val="right"/>
                          </w:pPr>
                          <w:r w:rsidRPr="00157FD6">
                            <w:rPr>
                              <w:b w:val="0"/>
                              <w:szCs w:val="18"/>
                            </w:rPr>
                            <w:fldChar w:fldCharType="begin"/>
                          </w:r>
                          <w:r w:rsidRPr="00157FD6">
                            <w:rPr>
                              <w:szCs w:val="18"/>
                            </w:rPr>
                            <w:instrText xml:space="preserve"> IF </w:instrText>
                          </w:r>
                          <w:r w:rsidRPr="00157FD6">
                            <w:rPr>
                              <w:b w:val="0"/>
                              <w:szCs w:val="18"/>
                            </w:rPr>
                            <w:fldChar w:fldCharType="begin"/>
                          </w:r>
                          <w:r w:rsidRPr="00157FD6">
                            <w:rPr>
                              <w:szCs w:val="18"/>
                            </w:rPr>
                            <w:instrText xml:space="preserve"> NUMPAGES </w:instrText>
                          </w:r>
                          <w:r w:rsidRPr="00157FD6">
                            <w:rPr>
                              <w:b w:val="0"/>
                              <w:szCs w:val="18"/>
                            </w:rPr>
                            <w:fldChar w:fldCharType="separate"/>
                          </w:r>
                          <w:r w:rsidR="001E27ED">
                            <w:rPr>
                              <w:noProof/>
                              <w:szCs w:val="18"/>
                            </w:rPr>
                            <w:instrText>3</w:instrText>
                          </w:r>
                          <w:r w:rsidRPr="00157FD6">
                            <w:rPr>
                              <w:b w:val="0"/>
                              <w:szCs w:val="18"/>
                            </w:rPr>
                            <w:fldChar w:fldCharType="end"/>
                          </w:r>
                          <w:r w:rsidRPr="00157FD6">
                            <w:rPr>
                              <w:szCs w:val="18"/>
                            </w:rPr>
                            <w:instrText xml:space="preserve"> &gt; 1 "</w:instrText>
                          </w:r>
                          <w:r w:rsidRPr="00157FD6">
                            <w:rPr>
                              <w:b w:val="0"/>
                              <w:szCs w:val="18"/>
                            </w:rPr>
                            <w:fldChar w:fldCharType="begin"/>
                          </w:r>
                          <w:r w:rsidRPr="00157FD6">
                            <w:rPr>
                              <w:szCs w:val="18"/>
                            </w:rPr>
                            <w:instrText xml:space="preserve"> PAGE </w:instrText>
                          </w:r>
                          <w:r w:rsidRPr="00157FD6">
                            <w:rPr>
                              <w:b w:val="0"/>
                              <w:szCs w:val="18"/>
                            </w:rPr>
                            <w:fldChar w:fldCharType="separate"/>
                          </w:r>
                          <w:r w:rsidR="001E27ED">
                            <w:rPr>
                              <w:noProof/>
                              <w:szCs w:val="18"/>
                            </w:rPr>
                            <w:instrText>1</w:instrText>
                          </w:r>
                          <w:r w:rsidRPr="00157FD6">
                            <w:rPr>
                              <w:b w:val="0"/>
                              <w:szCs w:val="18"/>
                            </w:rPr>
                            <w:fldChar w:fldCharType="end"/>
                          </w:r>
                          <w:r w:rsidRPr="00157FD6">
                            <w:rPr>
                              <w:szCs w:val="18"/>
                            </w:rPr>
                            <w:instrText xml:space="preserve"> / </w:instrText>
                          </w:r>
                          <w:r w:rsidRPr="00157FD6">
                            <w:rPr>
                              <w:b w:val="0"/>
                              <w:szCs w:val="18"/>
                            </w:rPr>
                            <w:fldChar w:fldCharType="begin"/>
                          </w:r>
                          <w:r w:rsidRPr="00157FD6">
                            <w:rPr>
                              <w:szCs w:val="18"/>
                            </w:rPr>
                            <w:instrText xml:space="preserve"> NUMPAGES </w:instrText>
                          </w:r>
                          <w:r w:rsidRPr="00157FD6">
                            <w:rPr>
                              <w:b w:val="0"/>
                              <w:szCs w:val="18"/>
                            </w:rPr>
                            <w:fldChar w:fldCharType="separate"/>
                          </w:r>
                          <w:r w:rsidR="001E27ED">
                            <w:rPr>
                              <w:noProof/>
                              <w:szCs w:val="18"/>
                            </w:rPr>
                            <w:instrText>3</w:instrText>
                          </w:r>
                          <w:r w:rsidRPr="00157FD6">
                            <w:rPr>
                              <w:b w:val="0"/>
                              <w:szCs w:val="18"/>
                            </w:rPr>
                            <w:fldChar w:fldCharType="end"/>
                          </w:r>
                          <w:r w:rsidRPr="00157FD6">
                            <w:rPr>
                              <w:szCs w:val="18"/>
                            </w:rPr>
                            <w:instrText xml:space="preserve">" "" \* MERGEFORMAT </w:instrText>
                          </w:r>
                          <w:r w:rsidRPr="00157FD6">
                            <w:rPr>
                              <w:b w:val="0"/>
                              <w:szCs w:val="18"/>
                            </w:rPr>
                            <w:fldChar w:fldCharType="separate"/>
                          </w:r>
                          <w:r w:rsidR="001E27ED">
                            <w:rPr>
                              <w:noProof/>
                              <w:szCs w:val="18"/>
                            </w:rPr>
                            <w:t>1</w:t>
                          </w:r>
                          <w:r w:rsidR="001E27ED" w:rsidRPr="00157FD6">
                            <w:rPr>
                              <w:noProof/>
                              <w:szCs w:val="18"/>
                            </w:rPr>
                            <w:t xml:space="preserve"> / </w:t>
                          </w:r>
                          <w:r w:rsidR="001E27ED">
                            <w:rPr>
                              <w:noProof/>
                              <w:szCs w:val="18"/>
                            </w:rPr>
                            <w:t>3</w:t>
                          </w:r>
                          <w:r w:rsidRPr="00157FD6">
                            <w:rPr>
                              <w:b w:val="0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6FF6147" id="_x0000_t202" coordsize="21600,21600" o:spt="202" path="m,l,21600r21600,l21600,xe">
              <v:stroke joinstyle="miter"/>
              <v:path gradientshapeok="t" o:connecttype="rect"/>
            </v:shapetype>
            <v:shape id="Textfeld 11" o:spid="_x0000_s1029" type="#_x0000_t202" style="position:absolute;margin-left:-22.7pt;margin-top:2.55pt;width:56.7pt;height:11.35pt;z-index:251683840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" filled="f" stroked="f" strokeweight=".5pt">
              <v:textbox inset="0,0,0,0">
                <w:txbxContent>
                  <w:p w14:paraId="5F244263" w14:textId="01EB1BF6" w:rsidR="00704D78" w:rsidRPr="00157FD6" w:rsidRDefault="005352E5" w:rsidP="00704D78">
                    <w:pPr>
                      <w:pStyle w:val="Fuzeile"/>
                      <w:jc w:val="right"/>
                    </w:pPr>
                    <w:r w:rsidRPr="00157FD6">
                      <w:rPr>
                        <w:b w:val="0"/>
                        <w:szCs w:val="18"/>
                      </w:rPr>
                      <w:fldChar w:fldCharType="begin"/>
                    </w:r>
                    <w:r w:rsidRPr="00157FD6">
                      <w:rPr>
                        <w:szCs w:val="18"/>
                      </w:rPr>
                      <w:instrText xml:space="preserve"> IF </w:instrText>
                    </w:r>
                    <w:r w:rsidRPr="00157FD6">
                      <w:rPr>
                        <w:b w:val="0"/>
                        <w:szCs w:val="18"/>
                      </w:rPr>
                      <w:fldChar w:fldCharType="begin"/>
                    </w:r>
                    <w:r w:rsidRPr="00157FD6">
                      <w:rPr>
                        <w:szCs w:val="18"/>
                      </w:rPr>
                      <w:instrText xml:space="preserve"> NUMPAGES </w:instrText>
                    </w:r>
                    <w:r w:rsidRPr="00157FD6">
                      <w:rPr>
                        <w:b w:val="0"/>
                        <w:szCs w:val="18"/>
                      </w:rPr>
                      <w:fldChar w:fldCharType="separate"/>
                    </w:r>
                    <w:r w:rsidR="001E27ED">
                      <w:rPr>
                        <w:noProof/>
                        <w:szCs w:val="18"/>
                      </w:rPr>
                      <w:instrText>3</w:instrText>
                    </w:r>
                    <w:r w:rsidRPr="00157FD6">
                      <w:rPr>
                        <w:b w:val="0"/>
                        <w:szCs w:val="18"/>
                      </w:rPr>
                      <w:fldChar w:fldCharType="end"/>
                    </w:r>
                    <w:r w:rsidRPr="00157FD6">
                      <w:rPr>
                        <w:szCs w:val="18"/>
                      </w:rPr>
                      <w:instrText xml:space="preserve"> &gt; 1 "</w:instrText>
                    </w:r>
                    <w:r w:rsidRPr="00157FD6">
                      <w:rPr>
                        <w:b w:val="0"/>
                        <w:szCs w:val="18"/>
                      </w:rPr>
                      <w:fldChar w:fldCharType="begin"/>
                    </w:r>
                    <w:r w:rsidRPr="00157FD6">
                      <w:rPr>
                        <w:szCs w:val="18"/>
                      </w:rPr>
                      <w:instrText xml:space="preserve"> PAGE </w:instrText>
                    </w:r>
                    <w:r w:rsidRPr="00157FD6">
                      <w:rPr>
                        <w:b w:val="0"/>
                        <w:szCs w:val="18"/>
                      </w:rPr>
                      <w:fldChar w:fldCharType="separate"/>
                    </w:r>
                    <w:r w:rsidR="001E27ED">
                      <w:rPr>
                        <w:noProof/>
                        <w:szCs w:val="18"/>
                      </w:rPr>
                      <w:instrText>1</w:instrText>
                    </w:r>
                    <w:r w:rsidRPr="00157FD6">
                      <w:rPr>
                        <w:b w:val="0"/>
                        <w:szCs w:val="18"/>
                      </w:rPr>
                      <w:fldChar w:fldCharType="end"/>
                    </w:r>
                    <w:r w:rsidRPr="00157FD6">
                      <w:rPr>
                        <w:szCs w:val="18"/>
                      </w:rPr>
                      <w:instrText xml:space="preserve"> / </w:instrText>
                    </w:r>
                    <w:r w:rsidRPr="00157FD6">
                      <w:rPr>
                        <w:b w:val="0"/>
                        <w:szCs w:val="18"/>
                      </w:rPr>
                      <w:fldChar w:fldCharType="begin"/>
                    </w:r>
                    <w:r w:rsidRPr="00157FD6">
                      <w:rPr>
                        <w:szCs w:val="18"/>
                      </w:rPr>
                      <w:instrText xml:space="preserve"> NUMPAGES </w:instrText>
                    </w:r>
                    <w:r w:rsidRPr="00157FD6">
                      <w:rPr>
                        <w:b w:val="0"/>
                        <w:szCs w:val="18"/>
                      </w:rPr>
                      <w:fldChar w:fldCharType="separate"/>
                    </w:r>
                    <w:r w:rsidR="001E27ED">
                      <w:rPr>
                        <w:noProof/>
                        <w:szCs w:val="18"/>
                      </w:rPr>
                      <w:instrText>3</w:instrText>
                    </w:r>
                    <w:r w:rsidRPr="00157FD6">
                      <w:rPr>
                        <w:b w:val="0"/>
                        <w:szCs w:val="18"/>
                      </w:rPr>
                      <w:fldChar w:fldCharType="end"/>
                    </w:r>
                    <w:r w:rsidRPr="00157FD6">
                      <w:rPr>
                        <w:szCs w:val="18"/>
                      </w:rPr>
                      <w:instrText xml:space="preserve">" "" \* MERGEFORMAT </w:instrText>
                    </w:r>
                    <w:r w:rsidRPr="00157FD6">
                      <w:rPr>
                        <w:b w:val="0"/>
                        <w:szCs w:val="18"/>
                      </w:rPr>
                      <w:fldChar w:fldCharType="separate"/>
                    </w:r>
                    <w:r w:rsidR="001E27ED">
                      <w:rPr>
                        <w:noProof/>
                        <w:szCs w:val="18"/>
                      </w:rPr>
                      <w:t>1</w:t>
                    </w:r>
                    <w:r w:rsidR="001E27ED" w:rsidRPr="00157FD6">
                      <w:rPr>
                        <w:noProof/>
                        <w:szCs w:val="18"/>
                      </w:rPr>
                      <w:t xml:space="preserve"> / </w:t>
                    </w:r>
                    <w:r w:rsidR="001E27ED">
                      <w:rPr>
                        <w:noProof/>
                        <w:szCs w:val="18"/>
                      </w:rPr>
                      <w:t>3</w:t>
                    </w:r>
                    <w:r w:rsidRPr="00157FD6">
                      <w:rPr>
                        <w:b w:val="0"/>
                        <w:szCs w:val="18"/>
                      </w:rPr>
                      <w:fldChar w:fldCharType="end"/>
                    </w:r>
                  </w:p>
                </w:txbxContent>
              </v:textbox>
              <w10:wrap anchorx="margin"/>
              <w10:anchorlock/>
            </v:shape>
          </w:pict>
        </mc:Fallback>
      </mc:AlternateContent>
    </w:r>
    <w:r w:rsidRPr="00157FD6">
      <w:rPr>
        <w:szCs w:val="18"/>
        <w:lang w:eastAsia="de-CH"/>
      </w:rPr>
      <mc:AlternateContent>
        <mc:Choice Requires="wps">
          <w:drawing>
            <wp:anchor distT="0" distB="0" distL="114300" distR="114300" simplePos="0" relativeHeight="251684864" behindDoc="0" locked="1" layoutInCell="1" allowOverlap="1" wp14:anchorId="53D51321" wp14:editId="304BCE67">
              <wp:simplePos x="0" y="0"/>
              <wp:positionH relativeFrom="rightMargin">
                <wp:posOffset>467995</wp:posOffset>
              </wp:positionH>
              <wp:positionV relativeFrom="paragraph">
                <wp:posOffset>-1634490</wp:posOffset>
              </wp:positionV>
              <wp:extent cx="154800" cy="1778400"/>
              <wp:effectExtent l="0" t="0" r="15240" b="12700"/>
              <wp:wrapNone/>
              <wp:docPr id="12" name="Textfeld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4800" cy="17784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9F54C83" w14:textId="77777777" w:rsidR="00704D78" w:rsidRPr="00157FD6" w:rsidRDefault="00704D78" w:rsidP="000533E3">
                          <w:pPr>
                            <w:pStyle w:val="Absenderadresse"/>
                            <w:pBdr>
                              <w:top w:val="single" w:sz="18" w:space="1" w:color="40BFFF"/>
                            </w:pBdr>
                          </w:pPr>
                          <w:r w:rsidRPr="00157FD6">
                            <w:t xml:space="preserve">T +41 (0)61 </w:t>
                          </w:r>
                          <w:r w:rsidR="00E14C4D" w:rsidRPr="00157FD6">
                            <w:t>464 6</w:t>
                          </w:r>
                          <w:r w:rsidR="000533E3" w:rsidRPr="00157FD6">
                            <w:t>6</w:t>
                          </w:r>
                          <w:r w:rsidR="00E14C4D" w:rsidRPr="00157FD6">
                            <w:t xml:space="preserve"> 00</w:t>
                          </w:r>
                          <w:r w:rsidRPr="00157FD6">
                            <w:t xml:space="preserve"> / INFO@KLIXA.CH</w:t>
                          </w:r>
                        </w:p>
                      </w:txbxContent>
                    </wps:txbx>
                    <wps:bodyPr rot="0" spcFirstLastPara="0" vertOverflow="overflow" horzOverflow="overflow" vert="vert270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3D51321" id="Textfeld 12" o:spid="_x0000_s1030" type="#_x0000_t202" style="position:absolute;margin-left:36.85pt;margin-top:-128.7pt;width:12.2pt;height:140.05pt;z-index:251684864;visibility:visible;mso-wrap-style:non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" filled="f" stroked="f" strokeweight=".5pt">
              <v:textbox style="layout-flow:vertical;mso-layout-flow-alt:bottom-to-top;mso-fit-shape-to-text:t" inset="0,0,0,0">
                <w:txbxContent>
                  <w:p w14:paraId="49F54C83" w14:textId="77777777" w:rsidR="00704D78" w:rsidRPr="00157FD6" w:rsidRDefault="00704D78" w:rsidP="000533E3">
                    <w:pPr>
                      <w:pStyle w:val="Absenderadresse"/>
                      <w:pBdr>
                        <w:top w:val="single" w:sz="18" w:space="1" w:color="40BFFF"/>
                      </w:pBdr>
                    </w:pPr>
                    <w:r w:rsidRPr="00157FD6">
                      <w:t xml:space="preserve">T +41 (0)61 </w:t>
                    </w:r>
                    <w:r w:rsidR="00E14C4D" w:rsidRPr="00157FD6">
                      <w:t>464 6</w:t>
                    </w:r>
                    <w:r w:rsidR="000533E3" w:rsidRPr="00157FD6">
                      <w:t>6</w:t>
                    </w:r>
                    <w:r w:rsidR="00E14C4D" w:rsidRPr="00157FD6">
                      <w:t xml:space="preserve"> 00</w:t>
                    </w:r>
                    <w:r w:rsidRPr="00157FD6">
                      <w:t xml:space="preserve"> / INFO@KLIXA.CH</w:t>
                    </w:r>
                  </w:p>
                </w:txbxContent>
              </v:textbox>
              <w10:wrap anchorx="margin"/>
              <w10:anchorlock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549D8B" w14:textId="77777777" w:rsidR="00ED120E" w:rsidRPr="00157FD6" w:rsidRDefault="00ED120E" w:rsidP="00816B94">
      <w:pPr>
        <w:spacing w:line="240" w:lineRule="auto"/>
      </w:pPr>
      <w:r w:rsidRPr="00157FD6">
        <w:separator/>
      </w:r>
    </w:p>
  </w:footnote>
  <w:footnote w:type="continuationSeparator" w:id="0">
    <w:p w14:paraId="59B61918" w14:textId="77777777" w:rsidR="00ED120E" w:rsidRPr="00157FD6" w:rsidRDefault="00ED120E" w:rsidP="00816B94">
      <w:pPr>
        <w:spacing w:line="240" w:lineRule="auto"/>
      </w:pPr>
      <w:r w:rsidRPr="00157FD6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BBA09A" w14:textId="77777777" w:rsidR="008A0FF8" w:rsidRPr="00157FD6" w:rsidRDefault="008A0FF8">
    <w:pPr>
      <w:pStyle w:val="Kopfzeile"/>
    </w:pPr>
    <w:r w:rsidRPr="00157FD6">
      <w:rPr>
        <w:lang w:eastAsia="de-CH"/>
      </w:rPr>
      <mc:AlternateContent>
        <mc:Choice Requires="wps">
          <w:drawing>
            <wp:anchor distT="0" distB="0" distL="114300" distR="114300" simplePos="0" relativeHeight="251676672" behindDoc="0" locked="1" layoutInCell="1" allowOverlap="0" wp14:anchorId="4AB21E08" wp14:editId="2E36E3D6">
              <wp:simplePos x="0" y="0"/>
              <wp:positionH relativeFrom="margin">
                <wp:align>right</wp:align>
              </wp:positionH>
              <wp:positionV relativeFrom="page">
                <wp:posOffset>504190</wp:posOffset>
              </wp:positionV>
              <wp:extent cx="1987200" cy="154800"/>
              <wp:effectExtent l="0" t="0" r="0" b="0"/>
              <wp:wrapNone/>
              <wp:docPr id="6" name="Textfeld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87200" cy="1548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73A1118" w14:textId="0CC21855" w:rsidR="008A0FF8" w:rsidRPr="00157FD6" w:rsidRDefault="008A0FF8" w:rsidP="000533E3">
                          <w:pPr>
                            <w:pStyle w:val="KopfzeileFolgeseite"/>
                            <w:pBdr>
                              <w:bottom w:val="single" w:sz="18" w:space="1" w:color="40BFFF"/>
                            </w:pBdr>
                          </w:pPr>
                          <w:r w:rsidRPr="00157FD6">
                            <w:t>[</w:t>
                          </w:r>
                          <w:proofErr w:type="spellStart"/>
                          <w:r w:rsidRPr="00157FD6">
                            <w:t>KNr</w:t>
                          </w:r>
                          <w:proofErr w:type="spellEnd"/>
                          <w:r w:rsidRPr="00157FD6">
                            <w:t>][</w:t>
                          </w:r>
                          <w:proofErr w:type="spellStart"/>
                          <w:r w:rsidRPr="00157FD6">
                            <w:t>KKz</w:t>
                          </w:r>
                          <w:proofErr w:type="spellEnd"/>
                          <w:r w:rsidRPr="00157FD6">
                            <w:t>][</w:t>
                          </w:r>
                          <w:proofErr w:type="spellStart"/>
                          <w:r w:rsidRPr="00157FD6">
                            <w:t>PNr</w:t>
                          </w:r>
                          <w:proofErr w:type="spellEnd"/>
                          <w:r w:rsidRPr="00157FD6">
                            <w:t>][</w:t>
                          </w:r>
                          <w:proofErr w:type="spellStart"/>
                          <w:r w:rsidRPr="00157FD6">
                            <w:t>PKz</w:t>
                          </w:r>
                          <w:proofErr w:type="spellEnd"/>
                          <w:r w:rsidRPr="00157FD6">
                            <w:t xml:space="preserve">] / </w:t>
                          </w:r>
                          <w:fldSimple w:instr=" STYLEREF  Titel  \* MERGEFORMAT ">
                            <w:r w:rsidR="00496F3B">
                              <w:rPr>
                                <w:noProof/>
                              </w:rPr>
                              <w:t>Detailbeschrieb IPA</w:t>
                            </w:r>
                          </w:fldSimple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AB21E08" id="_x0000_t202" coordsize="21600,21600" o:spt="202" path="m,l,21600r21600,l21600,xe">
              <v:stroke joinstyle="miter"/>
              <v:path gradientshapeok="t" o:connecttype="rect"/>
            </v:shapetype>
            <v:shape id="Textfeld 6" o:spid="_x0000_s1026" type="#_x0000_t202" style="position:absolute;margin-left:105.25pt;margin-top:39.7pt;width:156.45pt;height:12.2pt;z-index:251676672;visibility:visible;mso-wrap-style:non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" o:allowoverlap="f" fillcolor="white [3201]" stroked="f" strokeweight=".5pt">
              <v:textbox style="mso-fit-shape-to-text:t" inset="0,0,0,0">
                <w:txbxContent>
                  <w:p w14:paraId="673A1118" w14:textId="0CC21855" w:rsidR="008A0FF8" w:rsidRPr="00157FD6" w:rsidRDefault="008A0FF8" w:rsidP="000533E3">
                    <w:pPr>
                      <w:pStyle w:val="KopfzeileFolgeseite"/>
                      <w:pBdr>
                        <w:bottom w:val="single" w:sz="18" w:space="1" w:color="40BFFF"/>
                      </w:pBdr>
                    </w:pPr>
                    <w:r w:rsidRPr="00157FD6">
                      <w:t>[</w:t>
                    </w:r>
                    <w:proofErr w:type="spellStart"/>
                    <w:r w:rsidRPr="00157FD6">
                      <w:t>KNr</w:t>
                    </w:r>
                    <w:proofErr w:type="spellEnd"/>
                    <w:r w:rsidRPr="00157FD6">
                      <w:t>][</w:t>
                    </w:r>
                    <w:proofErr w:type="spellStart"/>
                    <w:r w:rsidRPr="00157FD6">
                      <w:t>KKz</w:t>
                    </w:r>
                    <w:proofErr w:type="spellEnd"/>
                    <w:r w:rsidRPr="00157FD6">
                      <w:t>][</w:t>
                    </w:r>
                    <w:proofErr w:type="spellStart"/>
                    <w:r w:rsidRPr="00157FD6">
                      <w:t>PNr</w:t>
                    </w:r>
                    <w:proofErr w:type="spellEnd"/>
                    <w:r w:rsidRPr="00157FD6">
                      <w:t>][</w:t>
                    </w:r>
                    <w:proofErr w:type="spellStart"/>
                    <w:r w:rsidRPr="00157FD6">
                      <w:t>PKz</w:t>
                    </w:r>
                    <w:proofErr w:type="spellEnd"/>
                    <w:r w:rsidRPr="00157FD6">
                      <w:t xml:space="preserve">] / </w:t>
                    </w:r>
                    <w:fldSimple w:instr=" STYLEREF  Titel  \* MERGEFORMAT ">
                      <w:r w:rsidR="00496F3B">
                        <w:rPr>
                          <w:noProof/>
                        </w:rPr>
                        <w:t>Detailbeschrieb IPA</w:t>
                      </w:r>
                    </w:fldSimple>
                  </w:p>
                </w:txbxContent>
              </v:textbox>
              <w10:wrap anchorx="margin" anchory="page"/>
              <w10:anchorlock/>
            </v:shape>
          </w:pict>
        </mc:Fallback>
      </mc:AlternateContent>
    </w:r>
    <w:r w:rsidRPr="00157FD6">
      <w:rPr>
        <w:lang w:eastAsia="de-CH"/>
      </w:rPr>
      <w:drawing>
        <wp:anchor distT="0" distB="0" distL="114300" distR="114300" simplePos="0" relativeHeight="251675648" behindDoc="1" locked="1" layoutInCell="1" allowOverlap="1" wp14:anchorId="0ACF54CC" wp14:editId="4EF4D799">
          <wp:simplePos x="0" y="0"/>
          <wp:positionH relativeFrom="margin">
            <wp:posOffset>3175</wp:posOffset>
          </wp:positionH>
          <wp:positionV relativeFrom="page">
            <wp:posOffset>359410</wp:posOffset>
          </wp:positionV>
          <wp:extent cx="262255" cy="287020"/>
          <wp:effectExtent l="0" t="0" r="4445" b="0"/>
          <wp:wrapNone/>
          <wp:docPr id="4" name="Grafik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Grafik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262255" cy="2870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lenraster"/>
      <w:tblpPr w:leftFromText="142" w:rightFromText="142" w:vertAnchor="page" w:horzAnchor="margin" w:tblpXSpec="right" w:tblpY="540"/>
      <w:tblOverlap w:val="never"/>
      <w:tblW w:w="4932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single" w:sz="18" w:space="0" w:color="40BFFF"/>
        <w:insideV w:val="single" w:sz="18" w:space="0" w:color="E00000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4932"/>
    </w:tblGrid>
    <w:tr w:rsidR="000533E3" w:rsidRPr="00157FD6" w14:paraId="4B978C2F" w14:textId="77777777" w:rsidTr="00E83A51">
      <w:trPr>
        <w:trHeight w:hRule="exact" w:val="198"/>
      </w:trPr>
      <w:tc>
        <w:tcPr>
          <w:tcW w:w="4932" w:type="dxa"/>
        </w:tcPr>
        <w:p w14:paraId="319F694D" w14:textId="77777777" w:rsidR="000533E3" w:rsidRPr="00157FD6" w:rsidRDefault="000533E3" w:rsidP="000533E3">
          <w:pPr>
            <w:pStyle w:val="Absenderadresse"/>
            <w:framePr w:hSpace="0" w:wrap="auto" w:vAnchor="margin" w:hAnchor="text" w:xAlign="left" w:yAlign="inline"/>
            <w:suppressOverlap w:val="0"/>
            <w:rPr>
              <w:spacing w:val="17"/>
              <w:sz w:val="10"/>
              <w:szCs w:val="10"/>
            </w:rPr>
          </w:pPr>
          <w:r w:rsidRPr="00157FD6">
            <w:rPr>
              <w:spacing w:val="17"/>
            </w:rPr>
            <w:t xml:space="preserve">KLIXA </w:t>
          </w:r>
          <w:r w:rsidR="00E83A51" w:rsidRPr="00157FD6">
            <w:rPr>
              <w:spacing w:val="17"/>
            </w:rPr>
            <w:t>BILDUNGS</w:t>
          </w:r>
          <w:r w:rsidRPr="00157FD6">
            <w:rPr>
              <w:spacing w:val="17"/>
            </w:rPr>
            <w:t>ZENTRUM / EPTINGERSTRASSE 41 / 4132 MUTTENZ</w:t>
          </w:r>
        </w:p>
      </w:tc>
    </w:tr>
    <w:tr w:rsidR="00704D78" w:rsidRPr="00157FD6" w14:paraId="15612545" w14:textId="77777777" w:rsidTr="00E83A51">
      <w:trPr>
        <w:trHeight w:hRule="exact" w:val="851"/>
      </w:trPr>
      <w:tc>
        <w:tcPr>
          <w:tcW w:w="4932" w:type="dxa"/>
          <w:vAlign w:val="bottom"/>
        </w:tcPr>
        <w:p w14:paraId="0FE9BF6B" w14:textId="152BBCBB" w:rsidR="00704D78" w:rsidRPr="00157FD6" w:rsidRDefault="003A243A" w:rsidP="00704D78">
          <w:pPr>
            <w:pStyle w:val="Datum"/>
          </w:pPr>
          <w:r w:rsidRPr="00157FD6">
            <w:t>Muttenz</w:t>
          </w:r>
          <w:r w:rsidR="00704D78" w:rsidRPr="00157FD6">
            <w:t xml:space="preserve">, </w:t>
          </w:r>
          <w:r w:rsidR="00704D78" w:rsidRPr="00157FD6">
            <w:fldChar w:fldCharType="begin"/>
          </w:r>
          <w:r w:rsidR="00704D78" w:rsidRPr="00157FD6">
            <w:instrText xml:space="preserve"> DATE  \@ "d. MMMM yyyy"  \* MERGEFORMAT </w:instrText>
          </w:r>
          <w:r w:rsidR="00704D78" w:rsidRPr="00157FD6">
            <w:fldChar w:fldCharType="separate"/>
          </w:r>
          <w:r w:rsidR="00EC45F2" w:rsidRPr="00157FD6">
            <w:t>9. März 2026</w:t>
          </w:r>
          <w:r w:rsidR="00704D78" w:rsidRPr="00157FD6">
            <w:fldChar w:fldCharType="end"/>
          </w:r>
        </w:p>
      </w:tc>
    </w:tr>
  </w:tbl>
  <w:p w14:paraId="4ADF80C9" w14:textId="77777777" w:rsidR="00704D78" w:rsidRPr="00157FD6" w:rsidRDefault="004F6ECC">
    <w:pPr>
      <w:pStyle w:val="Kopfzeile"/>
    </w:pPr>
    <w:r w:rsidRPr="00157FD6">
      <w:rPr>
        <w:lang w:eastAsia="de-CH"/>
      </w:rPr>
      <w:drawing>
        <wp:anchor distT="0" distB="0" distL="114300" distR="114300" simplePos="0" relativeHeight="251685888" behindDoc="1" locked="1" layoutInCell="1" allowOverlap="1" wp14:anchorId="36AE7C3F" wp14:editId="5EE15ED1">
          <wp:simplePos x="0" y="0"/>
          <wp:positionH relativeFrom="margin">
            <wp:posOffset>-20320</wp:posOffset>
          </wp:positionH>
          <wp:positionV relativeFrom="page">
            <wp:posOffset>367030</wp:posOffset>
          </wp:positionV>
          <wp:extent cx="1216660" cy="608330"/>
          <wp:effectExtent l="0" t="0" r="2540" b="1270"/>
          <wp:wrapNone/>
          <wp:docPr id="5" name="Grafik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Grafik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216660" cy="6083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25pt;height:11.25pt" o:bullet="t">
        <v:imagedata r:id="rId1" o:title="msoB873"/>
      </v:shape>
    </w:pict>
  </w:numPicBullet>
  <w:abstractNum w:abstractNumId="0" w15:restartNumberingAfterBreak="0">
    <w:nsid w:val="FFFFFF7C"/>
    <w:multiLevelType w:val="singleLevel"/>
    <w:tmpl w:val="8A10E76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73CCDC90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52BA23B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4C5006E8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E214D60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B964C61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CEC981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F6030B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11634D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F026A82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1816431"/>
    <w:multiLevelType w:val="hybridMultilevel"/>
    <w:tmpl w:val="EBE2CC6C"/>
    <w:lvl w:ilvl="0" w:tplc="0807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4612FEC"/>
    <w:multiLevelType w:val="hybridMultilevel"/>
    <w:tmpl w:val="64BC1E5E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9D01DB0"/>
    <w:multiLevelType w:val="multilevel"/>
    <w:tmpl w:val="C584F3F8"/>
    <w:styleLink w:val="KlixaAufzhlung"/>
    <w:lvl w:ilvl="0">
      <w:start w:val="1"/>
      <w:numFmt w:val="bullet"/>
      <w:pStyle w:val="Aufzhlungszeichen"/>
      <w:lvlText w:val=""/>
      <w:lvlJc w:val="left"/>
      <w:pPr>
        <w:tabs>
          <w:tab w:val="num" w:pos="1247"/>
        </w:tabs>
        <w:ind w:left="1247" w:hanging="396"/>
      </w:pPr>
      <w:rPr>
        <w:rFonts w:ascii="Wingdings" w:hAnsi="Wingdings" w:hint="default"/>
        <w:color w:val="BAD739"/>
        <w:u w:color="BAD739"/>
      </w:rPr>
    </w:lvl>
    <w:lvl w:ilvl="1">
      <w:start w:val="1"/>
      <w:numFmt w:val="bullet"/>
      <w:pStyle w:val="Aufzhlungszeichen2"/>
      <w:lvlText w:val=""/>
      <w:lvlJc w:val="left"/>
      <w:pPr>
        <w:tabs>
          <w:tab w:val="num" w:pos="1644"/>
        </w:tabs>
        <w:ind w:left="1644" w:hanging="397"/>
      </w:pPr>
      <w:rPr>
        <w:rFonts w:ascii="Wingdings" w:hAnsi="Wingdings" w:hint="default"/>
        <w:color w:val="BAD739"/>
        <w:u w:color="BAD739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" w15:restartNumberingAfterBreak="0">
    <w:nsid w:val="0D291A25"/>
    <w:multiLevelType w:val="hybridMultilevel"/>
    <w:tmpl w:val="74FC5EC6"/>
    <w:lvl w:ilvl="0" w:tplc="0807000F">
      <w:start w:val="1"/>
      <w:numFmt w:val="decimal"/>
      <w:lvlText w:val="%1."/>
      <w:lvlJc w:val="left"/>
      <w:pPr>
        <w:ind w:left="720" w:hanging="360"/>
      </w:p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C5942AB"/>
    <w:multiLevelType w:val="multilevel"/>
    <w:tmpl w:val="0807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5" w15:restartNumberingAfterBreak="0">
    <w:nsid w:val="1C6051C1"/>
    <w:multiLevelType w:val="hybridMultilevel"/>
    <w:tmpl w:val="B70CB54C"/>
    <w:lvl w:ilvl="0" w:tplc="0807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05C203C"/>
    <w:multiLevelType w:val="hybridMultilevel"/>
    <w:tmpl w:val="9B86F1DA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5613926"/>
    <w:multiLevelType w:val="multilevel"/>
    <w:tmpl w:val="0C6C0850"/>
    <w:lvl w:ilvl="0">
      <w:start w:val="1"/>
      <w:numFmt w:val="decimal"/>
      <w:lvlText w:val="%1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851"/>
        </w:tabs>
        <w:ind w:left="851" w:hanging="851"/>
      </w:pPr>
      <w:rPr>
        <w:rFonts w:hint="default"/>
        <w:b w:val="0"/>
        <w:i w:val="0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8" w15:restartNumberingAfterBreak="0">
    <w:nsid w:val="2CF61CE3"/>
    <w:multiLevelType w:val="multilevel"/>
    <w:tmpl w:val="5CC2F64A"/>
    <w:numStyleLink w:val="KlixaNummerierung"/>
  </w:abstractNum>
  <w:abstractNum w:abstractNumId="19" w15:restartNumberingAfterBreak="0">
    <w:nsid w:val="2E1A5753"/>
    <w:multiLevelType w:val="multilevel"/>
    <w:tmpl w:val="0807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0" w15:restartNumberingAfterBreak="0">
    <w:nsid w:val="35006F9D"/>
    <w:multiLevelType w:val="multilevel"/>
    <w:tmpl w:val="4FD0319C"/>
    <w:lvl w:ilvl="0">
      <w:start w:val="1"/>
      <w:numFmt w:val="decimal"/>
      <w:pStyle w:val="berschrift1"/>
      <w:lvlText w:val="%1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1">
      <w:start w:val="1"/>
      <w:numFmt w:val="decimal"/>
      <w:pStyle w:val="berschrift2"/>
      <w:lvlText w:val="%1.%2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pStyle w:val="berschrift3"/>
      <w:lvlText w:val="%1.%2.%3"/>
      <w:lvlJc w:val="left"/>
      <w:pPr>
        <w:tabs>
          <w:tab w:val="num" w:pos="851"/>
        </w:tabs>
        <w:ind w:left="851" w:hanging="851"/>
      </w:pPr>
      <w:rPr>
        <w:rFonts w:hint="default"/>
        <w:b w:val="0"/>
        <w:i w:val="0"/>
      </w:rPr>
    </w:lvl>
    <w:lvl w:ilvl="3">
      <w:start w:val="1"/>
      <w:numFmt w:val="none"/>
      <w:pStyle w:val="berschrift4"/>
      <w:suff w:val="nothing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1" w15:restartNumberingAfterBreak="0">
    <w:nsid w:val="39744C21"/>
    <w:multiLevelType w:val="multilevel"/>
    <w:tmpl w:val="C584F3F8"/>
    <w:numStyleLink w:val="KlixaAufzhlung"/>
  </w:abstractNum>
  <w:abstractNum w:abstractNumId="22" w15:restartNumberingAfterBreak="0">
    <w:nsid w:val="3A1279EF"/>
    <w:multiLevelType w:val="hybridMultilevel"/>
    <w:tmpl w:val="4AC02DE8"/>
    <w:lvl w:ilvl="0" w:tplc="96E2E6E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B83551D"/>
    <w:multiLevelType w:val="multilevel"/>
    <w:tmpl w:val="5CC2F64A"/>
    <w:styleLink w:val="KlixaNummerierung"/>
    <w:lvl w:ilvl="0">
      <w:start w:val="1"/>
      <w:numFmt w:val="decimal"/>
      <w:pStyle w:val="Liste"/>
      <w:lvlText w:val="%1"/>
      <w:lvlJc w:val="left"/>
      <w:pPr>
        <w:tabs>
          <w:tab w:val="num" w:pos="1247"/>
        </w:tabs>
        <w:ind w:left="1247" w:hanging="396"/>
      </w:pPr>
      <w:rPr>
        <w:rFonts w:hint="default"/>
        <w:color w:val="BAD739"/>
      </w:rPr>
    </w:lvl>
    <w:lvl w:ilvl="1">
      <w:start w:val="1"/>
      <w:numFmt w:val="lowerLetter"/>
      <w:pStyle w:val="Liste2"/>
      <w:lvlText w:val="%2"/>
      <w:lvlJc w:val="left"/>
      <w:pPr>
        <w:tabs>
          <w:tab w:val="num" w:pos="1644"/>
        </w:tabs>
        <w:ind w:left="1644" w:hanging="397"/>
      </w:pPr>
      <w:rPr>
        <w:rFonts w:hint="default"/>
        <w:b w:val="0"/>
        <w:i w:val="0"/>
        <w:color w:val="BAD739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4" w15:restartNumberingAfterBreak="0">
    <w:nsid w:val="3C635710"/>
    <w:multiLevelType w:val="multilevel"/>
    <w:tmpl w:val="0807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5" w15:restartNumberingAfterBreak="0">
    <w:nsid w:val="44F65A87"/>
    <w:multiLevelType w:val="hybridMultilevel"/>
    <w:tmpl w:val="79FAFEB0"/>
    <w:lvl w:ilvl="0" w:tplc="08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D0916E8"/>
    <w:multiLevelType w:val="multilevel"/>
    <w:tmpl w:val="4FD0319C"/>
    <w:styleLink w:val="KlixaGliederung"/>
    <w:lvl w:ilvl="0">
      <w:start w:val="1"/>
      <w:numFmt w:val="decimal"/>
      <w:lvlText w:val="%1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851"/>
        </w:tabs>
        <w:ind w:left="851" w:hanging="851"/>
      </w:pPr>
      <w:rPr>
        <w:rFonts w:hint="default"/>
        <w:b w:val="0"/>
        <w:i w:val="0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7" w15:restartNumberingAfterBreak="0">
    <w:nsid w:val="58033183"/>
    <w:multiLevelType w:val="hybridMultilevel"/>
    <w:tmpl w:val="756EA0AE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BD40B0C"/>
    <w:multiLevelType w:val="hybridMultilevel"/>
    <w:tmpl w:val="197E59A4"/>
    <w:lvl w:ilvl="0" w:tplc="B73631A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DFA177E"/>
    <w:multiLevelType w:val="hybridMultilevel"/>
    <w:tmpl w:val="D05A9464"/>
    <w:lvl w:ilvl="0" w:tplc="0807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586189A"/>
    <w:multiLevelType w:val="hybridMultilevel"/>
    <w:tmpl w:val="9A02E922"/>
    <w:lvl w:ilvl="0" w:tplc="9D86CA7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5D0385A"/>
    <w:multiLevelType w:val="hybridMultilevel"/>
    <w:tmpl w:val="FD8CB1F0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642398F"/>
    <w:multiLevelType w:val="hybridMultilevel"/>
    <w:tmpl w:val="BBCAEE0E"/>
    <w:lvl w:ilvl="0" w:tplc="96E2E6E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B32350E"/>
    <w:multiLevelType w:val="multilevel"/>
    <w:tmpl w:val="5170C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D8D109E"/>
    <w:multiLevelType w:val="multilevel"/>
    <w:tmpl w:val="0807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5" w15:restartNumberingAfterBreak="0">
    <w:nsid w:val="6F4D32B6"/>
    <w:multiLevelType w:val="hybridMultilevel"/>
    <w:tmpl w:val="E15C3028"/>
    <w:lvl w:ilvl="0" w:tplc="0807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1C96C5F"/>
    <w:multiLevelType w:val="hybridMultilevel"/>
    <w:tmpl w:val="838C2182"/>
    <w:lvl w:ilvl="0" w:tplc="B73631A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4483F19"/>
    <w:multiLevelType w:val="hybridMultilevel"/>
    <w:tmpl w:val="CEB825B4"/>
    <w:lvl w:ilvl="0" w:tplc="B73631A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4CF03B0"/>
    <w:multiLevelType w:val="multilevel"/>
    <w:tmpl w:val="0807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9" w15:restartNumberingAfterBreak="0">
    <w:nsid w:val="75452163"/>
    <w:multiLevelType w:val="hybridMultilevel"/>
    <w:tmpl w:val="A0D450DA"/>
    <w:lvl w:ilvl="0" w:tplc="B73631A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8646C53"/>
    <w:multiLevelType w:val="hybridMultilevel"/>
    <w:tmpl w:val="F18053C6"/>
    <w:lvl w:ilvl="0" w:tplc="0807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41" w15:restartNumberingAfterBreak="0">
    <w:nsid w:val="7DF570C6"/>
    <w:multiLevelType w:val="multilevel"/>
    <w:tmpl w:val="C584F3F8"/>
    <w:numStyleLink w:val="KlixaAufzhlung"/>
  </w:abstractNum>
  <w:num w:numId="1" w16cid:durableId="1144930559">
    <w:abstractNumId w:val="34"/>
  </w:num>
  <w:num w:numId="2" w16cid:durableId="954554854">
    <w:abstractNumId w:val="38"/>
  </w:num>
  <w:num w:numId="3" w16cid:durableId="1626766174">
    <w:abstractNumId w:val="19"/>
  </w:num>
  <w:num w:numId="4" w16cid:durableId="1940066687">
    <w:abstractNumId w:val="26"/>
  </w:num>
  <w:num w:numId="5" w16cid:durableId="1868522000">
    <w:abstractNumId w:val="17"/>
  </w:num>
  <w:num w:numId="6" w16cid:durableId="1840733610">
    <w:abstractNumId w:val="9"/>
  </w:num>
  <w:num w:numId="7" w16cid:durableId="129983931">
    <w:abstractNumId w:val="7"/>
  </w:num>
  <w:num w:numId="8" w16cid:durableId="1975599856">
    <w:abstractNumId w:val="6"/>
  </w:num>
  <w:num w:numId="9" w16cid:durableId="679546845">
    <w:abstractNumId w:val="5"/>
  </w:num>
  <w:num w:numId="10" w16cid:durableId="2043432981">
    <w:abstractNumId w:val="4"/>
  </w:num>
  <w:num w:numId="11" w16cid:durableId="1584949963">
    <w:abstractNumId w:val="24"/>
  </w:num>
  <w:num w:numId="12" w16cid:durableId="2043049179">
    <w:abstractNumId w:val="25"/>
  </w:num>
  <w:num w:numId="13" w16cid:durableId="1941378684">
    <w:abstractNumId w:val="14"/>
  </w:num>
  <w:num w:numId="14" w16cid:durableId="40061068">
    <w:abstractNumId w:val="12"/>
  </w:num>
  <w:num w:numId="15" w16cid:durableId="151680152">
    <w:abstractNumId w:val="21"/>
  </w:num>
  <w:num w:numId="16" w16cid:durableId="337002839">
    <w:abstractNumId w:val="8"/>
  </w:num>
  <w:num w:numId="17" w16cid:durableId="195319236">
    <w:abstractNumId w:val="3"/>
  </w:num>
  <w:num w:numId="18" w16cid:durableId="1541042500">
    <w:abstractNumId w:val="2"/>
  </w:num>
  <w:num w:numId="19" w16cid:durableId="622545175">
    <w:abstractNumId w:val="1"/>
  </w:num>
  <w:num w:numId="20" w16cid:durableId="1866209401">
    <w:abstractNumId w:val="0"/>
  </w:num>
  <w:num w:numId="21" w16cid:durableId="140393351">
    <w:abstractNumId w:val="23"/>
  </w:num>
  <w:num w:numId="22" w16cid:durableId="455148697">
    <w:abstractNumId w:val="18"/>
  </w:num>
  <w:num w:numId="23" w16cid:durableId="142551074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98335770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92673038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962494264">
    <w:abstractNumId w:val="41"/>
  </w:num>
  <w:num w:numId="27" w16cid:durableId="157773469">
    <w:abstractNumId w:val="11"/>
  </w:num>
  <w:num w:numId="28" w16cid:durableId="1764647489">
    <w:abstractNumId w:val="20"/>
  </w:num>
  <w:num w:numId="29" w16cid:durableId="2020352836">
    <w:abstractNumId w:val="16"/>
  </w:num>
  <w:num w:numId="30" w16cid:durableId="43722793">
    <w:abstractNumId w:val="40"/>
  </w:num>
  <w:num w:numId="31" w16cid:durableId="496920170">
    <w:abstractNumId w:val="30"/>
  </w:num>
  <w:num w:numId="32" w16cid:durableId="1207685">
    <w:abstractNumId w:val="32"/>
  </w:num>
  <w:num w:numId="33" w16cid:durableId="1349333362">
    <w:abstractNumId w:val="20"/>
  </w:num>
  <w:num w:numId="34" w16cid:durableId="2143887696">
    <w:abstractNumId w:val="22"/>
  </w:num>
  <w:num w:numId="35" w16cid:durableId="1681394498">
    <w:abstractNumId w:val="15"/>
  </w:num>
  <w:num w:numId="36" w16cid:durableId="313025035">
    <w:abstractNumId w:val="33"/>
  </w:num>
  <w:num w:numId="37" w16cid:durableId="1785080332">
    <w:abstractNumId w:val="36"/>
  </w:num>
  <w:num w:numId="38" w16cid:durableId="1261373518">
    <w:abstractNumId w:val="28"/>
  </w:num>
  <w:num w:numId="39" w16cid:durableId="922104605">
    <w:abstractNumId w:val="13"/>
  </w:num>
  <w:num w:numId="40" w16cid:durableId="1602303308">
    <w:abstractNumId w:val="35"/>
  </w:num>
  <w:num w:numId="41" w16cid:durableId="1422798996">
    <w:abstractNumId w:val="39"/>
  </w:num>
  <w:num w:numId="42" w16cid:durableId="2137598060">
    <w:abstractNumId w:val="37"/>
  </w:num>
  <w:num w:numId="43" w16cid:durableId="1497259493">
    <w:abstractNumId w:val="29"/>
  </w:num>
  <w:num w:numId="44" w16cid:durableId="1080178049">
    <w:abstractNumId w:val="31"/>
  </w:num>
  <w:num w:numId="45" w16cid:durableId="1211385882">
    <w:abstractNumId w:val="27"/>
  </w:num>
  <w:num w:numId="46" w16cid:durableId="155569535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attachedTemplate r:id="rId1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D3D"/>
    <w:rsid w:val="00016253"/>
    <w:rsid w:val="00017BF2"/>
    <w:rsid w:val="00022C17"/>
    <w:rsid w:val="000533E3"/>
    <w:rsid w:val="0006183A"/>
    <w:rsid w:val="00084BE9"/>
    <w:rsid w:val="00094623"/>
    <w:rsid w:val="0009740F"/>
    <w:rsid w:val="000B5C58"/>
    <w:rsid w:val="000E2176"/>
    <w:rsid w:val="000F15DA"/>
    <w:rsid w:val="0010343B"/>
    <w:rsid w:val="00103934"/>
    <w:rsid w:val="00112123"/>
    <w:rsid w:val="00141686"/>
    <w:rsid w:val="00143437"/>
    <w:rsid w:val="00157FD6"/>
    <w:rsid w:val="00183897"/>
    <w:rsid w:val="00187206"/>
    <w:rsid w:val="001A704E"/>
    <w:rsid w:val="001C14A4"/>
    <w:rsid w:val="001E27ED"/>
    <w:rsid w:val="001F3AE6"/>
    <w:rsid w:val="00226544"/>
    <w:rsid w:val="00234285"/>
    <w:rsid w:val="00251F28"/>
    <w:rsid w:val="002621F7"/>
    <w:rsid w:val="00283381"/>
    <w:rsid w:val="00283EB2"/>
    <w:rsid w:val="00285A11"/>
    <w:rsid w:val="002976CD"/>
    <w:rsid w:val="002B7AE3"/>
    <w:rsid w:val="002D41F7"/>
    <w:rsid w:val="002D4C66"/>
    <w:rsid w:val="00303249"/>
    <w:rsid w:val="00327280"/>
    <w:rsid w:val="00334C9B"/>
    <w:rsid w:val="00344BBB"/>
    <w:rsid w:val="00352CF9"/>
    <w:rsid w:val="00354112"/>
    <w:rsid w:val="00356023"/>
    <w:rsid w:val="00363EB8"/>
    <w:rsid w:val="003648CD"/>
    <w:rsid w:val="00364CA5"/>
    <w:rsid w:val="00370F8F"/>
    <w:rsid w:val="00384EE3"/>
    <w:rsid w:val="00385D3D"/>
    <w:rsid w:val="003971D9"/>
    <w:rsid w:val="003A243A"/>
    <w:rsid w:val="003A696D"/>
    <w:rsid w:val="003B2C57"/>
    <w:rsid w:val="003B52F2"/>
    <w:rsid w:val="003E56A7"/>
    <w:rsid w:val="003F3FC7"/>
    <w:rsid w:val="003F46D5"/>
    <w:rsid w:val="00424B26"/>
    <w:rsid w:val="00450AE6"/>
    <w:rsid w:val="00496F3B"/>
    <w:rsid w:val="004A6750"/>
    <w:rsid w:val="004B3374"/>
    <w:rsid w:val="004B3EF6"/>
    <w:rsid w:val="004B66F1"/>
    <w:rsid w:val="004C0309"/>
    <w:rsid w:val="004E2962"/>
    <w:rsid w:val="004E3068"/>
    <w:rsid w:val="004F2740"/>
    <w:rsid w:val="004F6ECC"/>
    <w:rsid w:val="005021E5"/>
    <w:rsid w:val="0050756B"/>
    <w:rsid w:val="00512576"/>
    <w:rsid w:val="00516DB9"/>
    <w:rsid w:val="005352E5"/>
    <w:rsid w:val="005374C6"/>
    <w:rsid w:val="005435C9"/>
    <w:rsid w:val="00552D88"/>
    <w:rsid w:val="00560976"/>
    <w:rsid w:val="00572B8B"/>
    <w:rsid w:val="00592CD2"/>
    <w:rsid w:val="005C5E4A"/>
    <w:rsid w:val="005E0213"/>
    <w:rsid w:val="00600A75"/>
    <w:rsid w:val="00607E1A"/>
    <w:rsid w:val="00627BB8"/>
    <w:rsid w:val="006317EF"/>
    <w:rsid w:val="00642FB9"/>
    <w:rsid w:val="00643CC7"/>
    <w:rsid w:val="00674DAB"/>
    <w:rsid w:val="006809BF"/>
    <w:rsid w:val="00685B46"/>
    <w:rsid w:val="006930C3"/>
    <w:rsid w:val="0069583D"/>
    <w:rsid w:val="00696A8E"/>
    <w:rsid w:val="006A10EE"/>
    <w:rsid w:val="006B72C8"/>
    <w:rsid w:val="006C2484"/>
    <w:rsid w:val="00703272"/>
    <w:rsid w:val="00704220"/>
    <w:rsid w:val="00704D78"/>
    <w:rsid w:val="00713FB3"/>
    <w:rsid w:val="007230FB"/>
    <w:rsid w:val="00730359"/>
    <w:rsid w:val="00741ADD"/>
    <w:rsid w:val="00741D8E"/>
    <w:rsid w:val="007667DD"/>
    <w:rsid w:val="007A021F"/>
    <w:rsid w:val="007A0C6A"/>
    <w:rsid w:val="007D0E27"/>
    <w:rsid w:val="007D36A2"/>
    <w:rsid w:val="007E55C8"/>
    <w:rsid w:val="007F30E8"/>
    <w:rsid w:val="007F757A"/>
    <w:rsid w:val="0080321F"/>
    <w:rsid w:val="00816B94"/>
    <w:rsid w:val="008310AB"/>
    <w:rsid w:val="00864DCE"/>
    <w:rsid w:val="0089260D"/>
    <w:rsid w:val="008A0FF8"/>
    <w:rsid w:val="008C5995"/>
    <w:rsid w:val="008D6BD3"/>
    <w:rsid w:val="008E5586"/>
    <w:rsid w:val="00926BE7"/>
    <w:rsid w:val="009421D9"/>
    <w:rsid w:val="00946A04"/>
    <w:rsid w:val="00973E50"/>
    <w:rsid w:val="00980515"/>
    <w:rsid w:val="009F7027"/>
    <w:rsid w:val="00A14CD4"/>
    <w:rsid w:val="00A1771E"/>
    <w:rsid w:val="00A23C97"/>
    <w:rsid w:val="00A24A9A"/>
    <w:rsid w:val="00A61EF4"/>
    <w:rsid w:val="00A73CD9"/>
    <w:rsid w:val="00A825F3"/>
    <w:rsid w:val="00A833A8"/>
    <w:rsid w:val="00A939E4"/>
    <w:rsid w:val="00A93F14"/>
    <w:rsid w:val="00AA1E58"/>
    <w:rsid w:val="00AB0AF4"/>
    <w:rsid w:val="00AE373F"/>
    <w:rsid w:val="00AE3D47"/>
    <w:rsid w:val="00AF28A5"/>
    <w:rsid w:val="00B15650"/>
    <w:rsid w:val="00B23E10"/>
    <w:rsid w:val="00B270C3"/>
    <w:rsid w:val="00B311B2"/>
    <w:rsid w:val="00B31808"/>
    <w:rsid w:val="00B352B9"/>
    <w:rsid w:val="00B53955"/>
    <w:rsid w:val="00B53C0F"/>
    <w:rsid w:val="00B6712B"/>
    <w:rsid w:val="00B710CE"/>
    <w:rsid w:val="00B71CF2"/>
    <w:rsid w:val="00B93C80"/>
    <w:rsid w:val="00BA05B8"/>
    <w:rsid w:val="00BD2101"/>
    <w:rsid w:val="00BE0DBA"/>
    <w:rsid w:val="00C00D13"/>
    <w:rsid w:val="00C026EF"/>
    <w:rsid w:val="00C033F5"/>
    <w:rsid w:val="00C17174"/>
    <w:rsid w:val="00C21380"/>
    <w:rsid w:val="00C3138E"/>
    <w:rsid w:val="00C45931"/>
    <w:rsid w:val="00C66B19"/>
    <w:rsid w:val="00C866C1"/>
    <w:rsid w:val="00C872BF"/>
    <w:rsid w:val="00C90C7D"/>
    <w:rsid w:val="00C92A5B"/>
    <w:rsid w:val="00CA40D3"/>
    <w:rsid w:val="00CC6AC4"/>
    <w:rsid w:val="00CC7393"/>
    <w:rsid w:val="00CD2A54"/>
    <w:rsid w:val="00CD7189"/>
    <w:rsid w:val="00CE58CA"/>
    <w:rsid w:val="00CE68C8"/>
    <w:rsid w:val="00CF2A90"/>
    <w:rsid w:val="00CF3364"/>
    <w:rsid w:val="00D02149"/>
    <w:rsid w:val="00D1559A"/>
    <w:rsid w:val="00D363DC"/>
    <w:rsid w:val="00D36EEA"/>
    <w:rsid w:val="00D54DB5"/>
    <w:rsid w:val="00D54F55"/>
    <w:rsid w:val="00D63DE7"/>
    <w:rsid w:val="00D64371"/>
    <w:rsid w:val="00D932AF"/>
    <w:rsid w:val="00DC3243"/>
    <w:rsid w:val="00DC4E62"/>
    <w:rsid w:val="00DD22E7"/>
    <w:rsid w:val="00DD544F"/>
    <w:rsid w:val="00DF198C"/>
    <w:rsid w:val="00E06CE0"/>
    <w:rsid w:val="00E10962"/>
    <w:rsid w:val="00E14C4D"/>
    <w:rsid w:val="00E20C17"/>
    <w:rsid w:val="00E2232E"/>
    <w:rsid w:val="00E303A1"/>
    <w:rsid w:val="00E3610B"/>
    <w:rsid w:val="00E37D2A"/>
    <w:rsid w:val="00E45826"/>
    <w:rsid w:val="00E46081"/>
    <w:rsid w:val="00E47FB3"/>
    <w:rsid w:val="00E7085C"/>
    <w:rsid w:val="00E71D9E"/>
    <w:rsid w:val="00E83A51"/>
    <w:rsid w:val="00E8708E"/>
    <w:rsid w:val="00E91A62"/>
    <w:rsid w:val="00EA3CDF"/>
    <w:rsid w:val="00EC003E"/>
    <w:rsid w:val="00EC3C0E"/>
    <w:rsid w:val="00EC45F2"/>
    <w:rsid w:val="00ED120E"/>
    <w:rsid w:val="00EE0535"/>
    <w:rsid w:val="00EF27C4"/>
    <w:rsid w:val="00EF7EB5"/>
    <w:rsid w:val="00F10B78"/>
    <w:rsid w:val="00F10FA1"/>
    <w:rsid w:val="00F16F6F"/>
    <w:rsid w:val="00F173C5"/>
    <w:rsid w:val="00F30497"/>
    <w:rsid w:val="00F52E25"/>
    <w:rsid w:val="00F64D97"/>
    <w:rsid w:val="00F75599"/>
    <w:rsid w:val="00F8670A"/>
    <w:rsid w:val="00F97723"/>
    <w:rsid w:val="00FC014F"/>
    <w:rsid w:val="00FC7D35"/>
    <w:rsid w:val="00FE50CA"/>
    <w:rsid w:val="00FF01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55CCDED"/>
  <w15:chartTrackingRefBased/>
  <w15:docId w15:val="{9F27E4B5-B696-4615-BD58-85B9ABFD6B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theme="minorBidi"/>
        <w:lang w:val="de-CH" w:eastAsia="en-US" w:bidi="ar-SA"/>
      </w:rPr>
    </w:rPrDefault>
    <w:pPrDefault>
      <w:pPr>
        <w:spacing w:line="30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10343B"/>
    <w:pPr>
      <w:contextualSpacing/>
    </w:pPr>
  </w:style>
  <w:style w:type="paragraph" w:styleId="berschrift1">
    <w:name w:val="heading 1"/>
    <w:basedOn w:val="Standard"/>
    <w:next w:val="Standard"/>
    <w:link w:val="berschrift1Zchn"/>
    <w:uiPriority w:val="9"/>
    <w:qFormat/>
    <w:rsid w:val="006930C3"/>
    <w:pPr>
      <w:keepNext/>
      <w:keepLines/>
      <w:numPr>
        <w:numId w:val="28"/>
      </w:numPr>
      <w:tabs>
        <w:tab w:val="num" w:pos="680"/>
      </w:tabs>
      <w:spacing w:before="800" w:after="200" w:line="240" w:lineRule="auto"/>
      <w:outlineLvl w:val="0"/>
    </w:pPr>
    <w:rPr>
      <w:rFonts w:eastAsiaTheme="majorEastAsia" w:cstheme="majorBidi"/>
      <w:b/>
      <w:color w:val="4F81BD" w:themeColor="accent1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6930C3"/>
    <w:pPr>
      <w:keepNext/>
      <w:keepLines/>
      <w:numPr>
        <w:ilvl w:val="1"/>
        <w:numId w:val="28"/>
      </w:numPr>
      <w:tabs>
        <w:tab w:val="num" w:pos="737"/>
      </w:tabs>
      <w:spacing w:before="600" w:after="200" w:line="240" w:lineRule="auto"/>
      <w:outlineLvl w:val="1"/>
    </w:pPr>
    <w:rPr>
      <w:rFonts w:eastAsiaTheme="majorEastAsia" w:cstheme="majorBidi"/>
      <w:b/>
      <w:sz w:val="24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643CC7"/>
    <w:pPr>
      <w:keepNext/>
      <w:keepLines/>
      <w:numPr>
        <w:ilvl w:val="2"/>
        <w:numId w:val="28"/>
      </w:numPr>
      <w:spacing w:before="200" w:after="200" w:line="240" w:lineRule="auto"/>
      <w:outlineLvl w:val="2"/>
    </w:pPr>
    <w:rPr>
      <w:rFonts w:eastAsiaTheme="majorEastAsia" w:cstheme="majorBidi"/>
      <w:i/>
      <w:sz w:val="22"/>
      <w:szCs w:val="24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643CC7"/>
    <w:pPr>
      <w:keepNext/>
      <w:keepLines/>
      <w:numPr>
        <w:ilvl w:val="3"/>
        <w:numId w:val="28"/>
      </w:numPr>
      <w:outlineLvl w:val="3"/>
    </w:pPr>
    <w:rPr>
      <w:rFonts w:eastAsiaTheme="majorEastAsia" w:cstheme="majorBidi"/>
      <w:b/>
      <w:iCs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816B94"/>
    <w:pPr>
      <w:tabs>
        <w:tab w:val="center" w:pos="4536"/>
        <w:tab w:val="right" w:pos="9072"/>
      </w:tabs>
      <w:spacing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816B94"/>
  </w:style>
  <w:style w:type="paragraph" w:styleId="Fuzeile">
    <w:name w:val="footer"/>
    <w:link w:val="FuzeileZchn"/>
    <w:uiPriority w:val="99"/>
    <w:unhideWhenUsed/>
    <w:rsid w:val="00C3138E"/>
    <w:pPr>
      <w:tabs>
        <w:tab w:val="center" w:pos="4536"/>
        <w:tab w:val="right" w:pos="9072"/>
      </w:tabs>
      <w:spacing w:line="240" w:lineRule="auto"/>
    </w:pPr>
    <w:rPr>
      <w:b/>
      <w:sz w:val="18"/>
    </w:rPr>
  </w:style>
  <w:style w:type="character" w:customStyle="1" w:styleId="FuzeileZchn">
    <w:name w:val="Fußzeile Zchn"/>
    <w:basedOn w:val="Absatz-Standardschriftart"/>
    <w:link w:val="Fuzeile"/>
    <w:uiPriority w:val="99"/>
    <w:rsid w:val="00C3138E"/>
    <w:rPr>
      <w:b/>
      <w:sz w:val="18"/>
    </w:rPr>
  </w:style>
  <w:style w:type="table" w:styleId="Tabellenraster">
    <w:name w:val="Table Grid"/>
    <w:basedOn w:val="NormaleTabelle"/>
    <w:uiPriority w:val="59"/>
    <w:rsid w:val="00816B94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bsenderadresse">
    <w:name w:val="Absenderadresse"/>
    <w:qFormat/>
    <w:rsid w:val="00512576"/>
    <w:pPr>
      <w:framePr w:hSpace="142" w:wrap="around" w:vAnchor="page" w:hAnchor="page" w:x="6522" w:y="540"/>
      <w:spacing w:line="240" w:lineRule="auto"/>
      <w:suppressOverlap/>
    </w:pPr>
    <w:rPr>
      <w:b/>
      <w:spacing w:val="13"/>
      <w:sz w:val="14"/>
      <w:szCs w:val="14"/>
    </w:rPr>
  </w:style>
  <w:style w:type="paragraph" w:styleId="Titel">
    <w:name w:val="Title"/>
    <w:basedOn w:val="Standard"/>
    <w:next w:val="Standard"/>
    <w:link w:val="TitelZchn"/>
    <w:uiPriority w:val="10"/>
    <w:qFormat/>
    <w:rsid w:val="00B93C80"/>
    <w:pPr>
      <w:spacing w:after="200" w:line="240" w:lineRule="auto"/>
    </w:pPr>
    <w:rPr>
      <w:rFonts w:asciiTheme="majorHAnsi" w:eastAsiaTheme="majorEastAsia" w:hAnsiTheme="majorHAnsi" w:cstheme="majorBidi"/>
      <w:spacing w:val="-10"/>
      <w:kern w:val="28"/>
      <w:sz w:val="48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B93C80"/>
    <w:rPr>
      <w:rFonts w:asciiTheme="majorHAnsi" w:eastAsiaTheme="majorEastAsia" w:hAnsiTheme="majorHAnsi" w:cstheme="majorBidi"/>
      <w:spacing w:val="-10"/>
      <w:kern w:val="28"/>
      <w:sz w:val="48"/>
      <w:szCs w:val="56"/>
    </w:rPr>
  </w:style>
  <w:style w:type="paragraph" w:customStyle="1" w:styleId="KopfzeileFolgeseite">
    <w:name w:val="Kopfzeile_Folgeseite"/>
    <w:basedOn w:val="Absenderadresse"/>
    <w:qFormat/>
    <w:rsid w:val="001C14A4"/>
    <w:pPr>
      <w:framePr w:wrap="around"/>
      <w:pBdr>
        <w:bottom w:val="single" w:sz="18" w:space="1" w:color="BAD739"/>
      </w:pBdr>
      <w:jc w:val="right"/>
    </w:p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022C17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022C17"/>
    <w:rPr>
      <w:rFonts w:ascii="Segoe UI" w:hAnsi="Segoe UI" w:cs="Segoe UI"/>
      <w:sz w:val="18"/>
      <w:szCs w:val="18"/>
    </w:rPr>
  </w:style>
  <w:style w:type="numbering" w:customStyle="1" w:styleId="KlixaGliederung">
    <w:name w:val="Klixa Gliederung"/>
    <w:uiPriority w:val="99"/>
    <w:rsid w:val="00643CC7"/>
    <w:pPr>
      <w:numPr>
        <w:numId w:val="4"/>
      </w:numPr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6930C3"/>
    <w:rPr>
      <w:rFonts w:eastAsiaTheme="majorEastAsia" w:cstheme="majorBidi"/>
      <w:b/>
      <w:color w:val="4F81BD" w:themeColor="accent1"/>
      <w:sz w:val="32"/>
      <w:szCs w:val="32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6930C3"/>
    <w:rPr>
      <w:rFonts w:eastAsiaTheme="majorEastAsia" w:cstheme="majorBidi"/>
      <w:b/>
      <w:sz w:val="24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643CC7"/>
    <w:rPr>
      <w:rFonts w:eastAsiaTheme="majorEastAsia" w:cstheme="majorBidi"/>
      <w:i/>
      <w:sz w:val="22"/>
      <w:szCs w:val="24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643CC7"/>
    <w:rPr>
      <w:rFonts w:eastAsiaTheme="majorEastAsia" w:cstheme="majorBidi"/>
      <w:b/>
      <w:iCs/>
    </w:rPr>
  </w:style>
  <w:style w:type="paragraph" w:styleId="Listenabsatz">
    <w:name w:val="List Paragraph"/>
    <w:basedOn w:val="Standard"/>
    <w:uiPriority w:val="34"/>
    <w:qFormat/>
    <w:rsid w:val="009F7027"/>
    <w:pPr>
      <w:ind w:left="720"/>
    </w:pPr>
  </w:style>
  <w:style w:type="numbering" w:customStyle="1" w:styleId="KlixaAufzhlung">
    <w:name w:val="Klixa Aufzählung"/>
    <w:uiPriority w:val="99"/>
    <w:rsid w:val="00BA05B8"/>
    <w:pPr>
      <w:numPr>
        <w:numId w:val="14"/>
      </w:numPr>
    </w:pPr>
  </w:style>
  <w:style w:type="numbering" w:customStyle="1" w:styleId="KlixaNummerierung">
    <w:name w:val="Klixa Nummerierung"/>
    <w:uiPriority w:val="99"/>
    <w:rsid w:val="00BA05B8"/>
    <w:pPr>
      <w:numPr>
        <w:numId w:val="21"/>
      </w:numPr>
    </w:pPr>
  </w:style>
  <w:style w:type="paragraph" w:styleId="Aufzhlungszeichen">
    <w:name w:val="List Bullet"/>
    <w:basedOn w:val="Standard"/>
    <w:uiPriority w:val="99"/>
    <w:unhideWhenUsed/>
    <w:rsid w:val="00BA05B8"/>
    <w:pPr>
      <w:numPr>
        <w:numId w:val="26"/>
      </w:numPr>
    </w:pPr>
  </w:style>
  <w:style w:type="paragraph" w:styleId="Aufzhlungszeichen2">
    <w:name w:val="List Bullet 2"/>
    <w:basedOn w:val="Standard"/>
    <w:uiPriority w:val="99"/>
    <w:unhideWhenUsed/>
    <w:rsid w:val="00BA05B8"/>
    <w:pPr>
      <w:numPr>
        <w:ilvl w:val="1"/>
        <w:numId w:val="26"/>
      </w:numPr>
    </w:pPr>
  </w:style>
  <w:style w:type="table" w:customStyle="1" w:styleId="Tabellenraster1">
    <w:name w:val="Tabellenraster1"/>
    <w:basedOn w:val="NormaleTabelle"/>
    <w:next w:val="Tabellenraster"/>
    <w:uiPriority w:val="59"/>
    <w:rsid w:val="008C5995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e">
    <w:name w:val="List"/>
    <w:basedOn w:val="Standard"/>
    <w:uiPriority w:val="99"/>
    <w:unhideWhenUsed/>
    <w:rsid w:val="00BA05B8"/>
    <w:pPr>
      <w:numPr>
        <w:numId w:val="21"/>
      </w:numPr>
    </w:pPr>
  </w:style>
  <w:style w:type="paragraph" w:styleId="Liste2">
    <w:name w:val="List 2"/>
    <w:basedOn w:val="Standard"/>
    <w:uiPriority w:val="99"/>
    <w:unhideWhenUsed/>
    <w:rsid w:val="00BA05B8"/>
    <w:pPr>
      <w:numPr>
        <w:ilvl w:val="1"/>
        <w:numId w:val="21"/>
      </w:numPr>
    </w:pPr>
    <w:rPr>
      <w:i/>
    </w:rPr>
  </w:style>
  <w:style w:type="paragraph" w:styleId="Beschriftung">
    <w:name w:val="caption"/>
    <w:basedOn w:val="Standard"/>
    <w:next w:val="Standard"/>
    <w:uiPriority w:val="35"/>
    <w:unhideWhenUsed/>
    <w:qFormat/>
    <w:rsid w:val="00B93C80"/>
    <w:pPr>
      <w:spacing w:before="120" w:after="360" w:line="240" w:lineRule="auto"/>
    </w:pPr>
    <w:rPr>
      <w:iCs/>
      <w:sz w:val="16"/>
      <w:szCs w:val="18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10FA1"/>
    <w:pPr>
      <w:numPr>
        <w:ilvl w:val="1"/>
      </w:numPr>
      <w:spacing w:before="200" w:after="200" w:line="240" w:lineRule="auto"/>
    </w:pPr>
    <w:rPr>
      <w:rFonts w:asciiTheme="majorHAnsi" w:eastAsiaTheme="minorEastAsia" w:hAnsiTheme="majorHAnsi"/>
      <w:spacing w:val="15"/>
      <w:sz w:val="36"/>
      <w:szCs w:val="22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10FA1"/>
    <w:rPr>
      <w:rFonts w:asciiTheme="majorHAnsi" w:eastAsiaTheme="minorEastAsia" w:hAnsiTheme="majorHAnsi"/>
      <w:spacing w:val="15"/>
      <w:sz w:val="36"/>
      <w:szCs w:val="22"/>
    </w:rPr>
  </w:style>
  <w:style w:type="table" w:customStyle="1" w:styleId="KlixaTabelle">
    <w:name w:val="Klixa Tabelle"/>
    <w:basedOn w:val="TabellemithellemGitternetz"/>
    <w:uiPriority w:val="99"/>
    <w:rsid w:val="0009740F"/>
    <w:tblPr>
      <w:tblStyleRowBandSize w:val="1"/>
      <w:tblStyleColBandSize w:val="1"/>
    </w:tbl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  <w:jc w:val="left"/>
      </w:pPr>
      <w:rPr>
        <w:rFonts w:ascii="Calibri" w:hAnsi="Calibri"/>
        <w:b/>
        <w:spacing w:val="13"/>
        <w:sz w:val="2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BAD739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2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9D9D9" w:themeFill="background1" w:themeFillShade="D9"/>
      </w:tcPr>
    </w:tblStylePr>
  </w:style>
  <w:style w:type="paragraph" w:styleId="Datum">
    <w:name w:val="Date"/>
    <w:basedOn w:val="Standard"/>
    <w:next w:val="Standard"/>
    <w:link w:val="DatumZchn"/>
    <w:uiPriority w:val="99"/>
    <w:unhideWhenUsed/>
    <w:rsid w:val="002D4C66"/>
    <w:pPr>
      <w:spacing w:line="240" w:lineRule="auto"/>
    </w:pPr>
    <w:rPr>
      <w:sz w:val="18"/>
    </w:rPr>
  </w:style>
  <w:style w:type="table" w:styleId="TabellemithellemGitternetz">
    <w:name w:val="Grid Table Light"/>
    <w:basedOn w:val="NormaleTabelle"/>
    <w:uiPriority w:val="40"/>
    <w:rsid w:val="00234285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ellendesign">
    <w:name w:val="Table Theme"/>
    <w:basedOn w:val="NormaleTabelle"/>
    <w:uiPriority w:val="99"/>
    <w:semiHidden/>
    <w:unhideWhenUsed/>
    <w:rsid w:val="00741ADD"/>
    <w:pPr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DatumZchn">
    <w:name w:val="Datum Zchn"/>
    <w:basedOn w:val="Absatz-Standardschriftart"/>
    <w:link w:val="Datum"/>
    <w:uiPriority w:val="99"/>
    <w:rsid w:val="002D4C66"/>
    <w:rPr>
      <w:sz w:val="18"/>
    </w:rPr>
  </w:style>
  <w:style w:type="paragraph" w:styleId="Funotentext">
    <w:name w:val="footnote text"/>
    <w:basedOn w:val="Standard"/>
    <w:link w:val="FunotentextZchn"/>
    <w:uiPriority w:val="99"/>
    <w:semiHidden/>
    <w:unhideWhenUsed/>
    <w:qFormat/>
    <w:rsid w:val="002D4C66"/>
    <w:pPr>
      <w:spacing w:line="240" w:lineRule="auto"/>
    </w:pPr>
    <w:rPr>
      <w:sz w:val="16"/>
    </w:rPr>
  </w:style>
  <w:style w:type="character" w:customStyle="1" w:styleId="FunotentextZchn">
    <w:name w:val="Fußnotentext Zchn"/>
    <w:basedOn w:val="Absatz-Standardschriftart"/>
    <w:link w:val="Funotentext"/>
    <w:uiPriority w:val="99"/>
    <w:semiHidden/>
    <w:rsid w:val="002D4C66"/>
    <w:rPr>
      <w:sz w:val="16"/>
    </w:rPr>
  </w:style>
  <w:style w:type="character" w:styleId="Funotenzeichen">
    <w:name w:val="footnote reference"/>
    <w:basedOn w:val="Absatz-Standardschriftart"/>
    <w:uiPriority w:val="99"/>
    <w:semiHidden/>
    <w:unhideWhenUsed/>
    <w:rsid w:val="002D4C66"/>
    <w:rPr>
      <w:vertAlign w:val="superscript"/>
    </w:rPr>
  </w:style>
  <w:style w:type="paragraph" w:customStyle="1" w:styleId="Wichtig">
    <w:name w:val="Wichtig"/>
    <w:basedOn w:val="Standard"/>
    <w:qFormat/>
    <w:rsid w:val="002D4C66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BAD739"/>
      <w:ind w:left="113" w:right="113"/>
    </w:pPr>
  </w:style>
  <w:style w:type="character" w:styleId="Fett">
    <w:name w:val="Strong"/>
    <w:basedOn w:val="Absatz-Standardschriftart"/>
    <w:uiPriority w:val="22"/>
    <w:qFormat/>
    <w:rsid w:val="00703272"/>
    <w:rPr>
      <w:b/>
      <w:bCs/>
    </w:rPr>
  </w:style>
  <w:style w:type="character" w:styleId="Hyperlink">
    <w:name w:val="Hyperlink"/>
    <w:basedOn w:val="Absatz-Standardschriftart"/>
    <w:uiPriority w:val="99"/>
    <w:unhideWhenUsed/>
    <w:rsid w:val="00E10962"/>
    <w:rPr>
      <w:color w:val="0000FF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E10962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CA40D3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yperlink" Target="https://learn.microsoft.com/en-us/dotnet/csharp/fundamentals/coding-style/coding-conventions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1.xml"/><Relationship Id="rId16" Type="http://schemas.openxmlformats.org/officeDocument/2006/relationships/footer" Target="footer2.xml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11" Type="http://schemas.openxmlformats.org/officeDocument/2006/relationships/hyperlink" Target="https://www.microsoft.com/en-us/security/business/security-101/what-is-siem" TargetMode="External"/><Relationship Id="rId5" Type="http://schemas.openxmlformats.org/officeDocument/2006/relationships/settings" Target="settings.xml"/><Relationship Id="rId15" Type="http://schemas.openxmlformats.org/officeDocument/2006/relationships/header" Target="header2.xml"/><Relationship Id="rId10" Type="http://schemas.openxmlformats.org/officeDocument/2006/relationships/hyperlink" Target="https://advisera.com/27001academy/logging-according-to-iso-27001/" TargetMode="External"/><Relationship Id="rId4" Type="http://schemas.openxmlformats.org/officeDocument/2006/relationships/styles" Target="styles.xml"/><Relationship Id="rId9" Type="http://schemas.openxmlformats.org/officeDocument/2006/relationships/hyperlink" Target="https://advisera.com/27001academy/logging-according-to-iso-27001/" TargetMode="Externa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X:\KX\Formulare%20+%20Vorlagen\KXBZ\Normal_A4H.dotx" TargetMode="External"/></Relationships>
</file>

<file path=word/theme/theme1.xml><?xml version="1.0" encoding="utf-8"?>
<a:theme xmlns:a="http://schemas.openxmlformats.org/drawingml/2006/main" name="Larissa">
  <a:themeElements>
    <a:clrScheme name="Office 2007-2010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F91BAB-A2BE-4B2A-9F37-405785706B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Normal_A4H.dotx</Template>
  <TotalTime>0</TotalTime>
  <Pages>3</Pages>
  <Words>550</Words>
  <Characters>3467</Characters>
  <Application>Microsoft Office Word</Application>
  <DocSecurity>0</DocSecurity>
  <Lines>28</Lines>
  <Paragraphs>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Thymeon Haenggi</dc:creator>
  <cp:keywords/>
  <dc:description/>
  <cp:lastModifiedBy>User 12</cp:lastModifiedBy>
  <cp:revision>37</cp:revision>
  <cp:lastPrinted>2015-10-17T13:12:00Z</cp:lastPrinted>
  <dcterms:created xsi:type="dcterms:W3CDTF">2026-03-09T09:47:00Z</dcterms:created>
  <dcterms:modified xsi:type="dcterms:W3CDTF">2026-03-09T11:40:00Z</dcterms:modified>
</cp:coreProperties>
</file>